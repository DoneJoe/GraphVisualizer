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64AEB" w:rsidTr="000A74E0">
        <w:trPr>
          <w:trHeight w:hRule="exact" w:val="5454"/>
        </w:trPr>
        <w:tc>
          <w:tcPr>
            <w:tcW w:w="8530" w:type="dxa"/>
            <w:tcBorders>
              <w:top w:val="single" w:sz="48" w:space="0" w:color="697D91"/>
              <w:bottom w:val="single" w:sz="48" w:space="0" w:color="697D91"/>
            </w:tcBorders>
            <w:shd w:val="clear" w:color="auto" w:fill="auto"/>
          </w:tcPr>
          <w:p w:rsidR="005479A4" w:rsidRPr="00964AEB" w:rsidRDefault="000A74E0" w:rsidP="009F5BCC">
            <w:pPr>
              <w:pStyle w:val="Titel"/>
              <w:rPr>
                <w:noProof/>
              </w:rPr>
            </w:pPr>
            <w:r w:rsidRPr="00964AEB">
              <w:rPr>
                <w:noProof/>
                <w:lang w:eastAsia="de-CH"/>
              </w:rPr>
              <w:drawing>
                <wp:inline distT="0" distB="0" distL="0" distR="0" wp14:anchorId="2E662A55" wp14:editId="2072BC66">
                  <wp:extent cx="5325626" cy="3328658"/>
                  <wp:effectExtent l="0" t="0" r="889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25914" cy="3328838"/>
                          </a:xfrm>
                          <a:prstGeom prst="rect">
                            <a:avLst/>
                          </a:prstGeom>
                        </pic:spPr>
                      </pic:pic>
                    </a:graphicData>
                  </a:graphic>
                </wp:inline>
              </w:drawing>
            </w:r>
          </w:p>
        </w:tc>
      </w:tr>
      <w:tr w:rsidR="009F5BCC" w:rsidRPr="00964AEB" w:rsidTr="00B31A91">
        <w:trPr>
          <w:trHeight w:hRule="exact" w:val="5046"/>
        </w:trPr>
        <w:tc>
          <w:tcPr>
            <w:tcW w:w="8530" w:type="dxa"/>
            <w:tcBorders>
              <w:top w:val="single" w:sz="48" w:space="0" w:color="697D91"/>
            </w:tcBorders>
            <w:shd w:val="clear" w:color="auto" w:fill="auto"/>
            <w:tcMar>
              <w:top w:w="284" w:type="dxa"/>
            </w:tcMar>
          </w:tcPr>
          <w:p w:rsidR="009F5BCC" w:rsidRPr="00964AEB" w:rsidRDefault="00757037" w:rsidP="009F5BCC">
            <w:pPr>
              <w:pStyle w:val="Titel"/>
            </w:pPr>
            <w:r w:rsidRPr="00964AEB">
              <w:t>Graph Visualizer</w:t>
            </w:r>
          </w:p>
          <w:p w:rsidR="009F5BCC" w:rsidRPr="00964AEB" w:rsidRDefault="00757037" w:rsidP="009F5BCC">
            <w:pPr>
              <w:pStyle w:val="Untertitel"/>
            </w:pPr>
            <w:r w:rsidRPr="00964AEB">
              <w:t>Eine Applikation zur Visualisierung von Graphen und Algorithmen</w:t>
            </w:r>
          </w:p>
          <w:p w:rsidR="009F5BCC" w:rsidRPr="00964AEB" w:rsidRDefault="009F5BCC" w:rsidP="009F5BCC"/>
          <w:p w:rsidR="009F5BCC" w:rsidRPr="00964AEB" w:rsidRDefault="00E0014C" w:rsidP="007F79F4">
            <w:pPr>
              <w:rPr>
                <w:b/>
              </w:rPr>
            </w:pPr>
            <w:r>
              <w:rPr>
                <w:b/>
              </w:rPr>
              <w:t>Projektd</w:t>
            </w:r>
            <w:r w:rsidR="00757037" w:rsidRPr="00964AEB">
              <w:rPr>
                <w:b/>
              </w:rPr>
              <w:t>okumentation</w:t>
            </w:r>
          </w:p>
        </w:tc>
      </w:tr>
      <w:tr w:rsidR="009F5BCC" w:rsidRPr="00964AEB" w:rsidTr="00B31A91">
        <w:trPr>
          <w:trHeight w:hRule="exact" w:val="1873"/>
        </w:trPr>
        <w:tc>
          <w:tcPr>
            <w:tcW w:w="8530" w:type="dxa"/>
            <w:shd w:val="clear" w:color="auto" w:fill="auto"/>
            <w:vAlign w:val="bottom"/>
          </w:tcPr>
          <w:p w:rsidR="007F79F4" w:rsidRPr="00964AEB" w:rsidRDefault="007F79F4" w:rsidP="007F79F4">
            <w:pPr>
              <w:pStyle w:val="Fuzeile"/>
              <w:tabs>
                <w:tab w:val="clear" w:pos="4536"/>
                <w:tab w:val="left" w:pos="2835"/>
              </w:tabs>
              <w:spacing w:line="360" w:lineRule="auto"/>
              <w:rPr>
                <w:color w:val="auto"/>
                <w:sz w:val="19"/>
                <w:szCs w:val="19"/>
              </w:rPr>
            </w:pPr>
            <w:r w:rsidRPr="00964AEB">
              <w:rPr>
                <w:color w:val="auto"/>
                <w:sz w:val="19"/>
                <w:szCs w:val="19"/>
              </w:rPr>
              <w:t>Studiengang:</w:t>
            </w:r>
            <w:r w:rsidRPr="00964AEB">
              <w:rPr>
                <w:color w:val="auto"/>
                <w:sz w:val="19"/>
                <w:szCs w:val="19"/>
              </w:rPr>
              <w:tab/>
            </w:r>
            <w:r w:rsidR="00235DF7" w:rsidRPr="00964AEB">
              <w:rPr>
                <w:color w:val="auto"/>
                <w:sz w:val="19"/>
                <w:szCs w:val="19"/>
              </w:rPr>
              <w:t>Informati</w:t>
            </w:r>
            <w:r w:rsidR="00F95056" w:rsidRPr="00964AEB">
              <w:rPr>
                <w:color w:val="auto"/>
                <w:sz w:val="19"/>
                <w:szCs w:val="19"/>
              </w:rPr>
              <w:t>k, Modul BTI</w:t>
            </w:r>
            <w:r w:rsidR="00235DF7" w:rsidRPr="00964AEB">
              <w:rPr>
                <w:color w:val="auto"/>
                <w:sz w:val="19"/>
                <w:szCs w:val="19"/>
              </w:rPr>
              <w:t xml:space="preserve">7301 </w:t>
            </w:r>
            <w:r w:rsidR="00F95056" w:rsidRPr="00964AEB">
              <w:rPr>
                <w:color w:val="auto"/>
                <w:sz w:val="19"/>
                <w:szCs w:val="19"/>
              </w:rPr>
              <w:t>(</w:t>
            </w:r>
            <w:r w:rsidR="00235DF7" w:rsidRPr="00964AEB">
              <w:rPr>
                <w:color w:val="auto"/>
                <w:sz w:val="19"/>
                <w:szCs w:val="19"/>
              </w:rPr>
              <w:t>Projekt 1</w:t>
            </w:r>
            <w:r w:rsidR="00F95056" w:rsidRPr="00964AEB">
              <w:rPr>
                <w:color w:val="auto"/>
                <w:sz w:val="19"/>
                <w:szCs w:val="19"/>
              </w:rPr>
              <w:t>)</w:t>
            </w:r>
            <w:r w:rsidR="00235DF7" w:rsidRPr="00964AEB">
              <w:rPr>
                <w:color w:val="auto"/>
                <w:sz w:val="19"/>
                <w:szCs w:val="19"/>
              </w:rPr>
              <w:t>, HS 2013/14</w:t>
            </w:r>
          </w:p>
          <w:p w:rsidR="00BB45BA" w:rsidRPr="00964AEB" w:rsidRDefault="007F79F4" w:rsidP="007F79F4">
            <w:pPr>
              <w:pStyle w:val="Fuzeile"/>
              <w:tabs>
                <w:tab w:val="clear" w:pos="4536"/>
                <w:tab w:val="left" w:pos="2835"/>
              </w:tabs>
              <w:spacing w:line="360" w:lineRule="auto"/>
              <w:rPr>
                <w:color w:val="auto"/>
                <w:sz w:val="19"/>
                <w:szCs w:val="19"/>
              </w:rPr>
            </w:pPr>
            <w:r w:rsidRPr="00964AEB">
              <w:rPr>
                <w:color w:val="auto"/>
                <w:sz w:val="19"/>
                <w:szCs w:val="19"/>
              </w:rPr>
              <w:t>Autor:</w:t>
            </w:r>
            <w:r w:rsidRPr="00964AEB">
              <w:rPr>
                <w:color w:val="auto"/>
                <w:sz w:val="19"/>
                <w:szCs w:val="19"/>
              </w:rPr>
              <w:tab/>
            </w:r>
            <w:r w:rsidR="00A77F03" w:rsidRPr="00964AEB">
              <w:rPr>
                <w:color w:val="auto"/>
                <w:sz w:val="19"/>
                <w:szCs w:val="19"/>
              </w:rPr>
              <w:t xml:space="preserve">Patrick Kofmel </w:t>
            </w:r>
            <w:r w:rsidR="00E21546" w:rsidRPr="00964AEB">
              <w:rPr>
                <w:color w:val="auto"/>
                <w:sz w:val="19"/>
                <w:szCs w:val="19"/>
              </w:rPr>
              <w:t>(</w:t>
            </w:r>
            <w:hyperlink r:id="rId10" w:history="1">
              <w:r w:rsidR="00E21546" w:rsidRPr="00964AEB">
                <w:rPr>
                  <w:rStyle w:val="Hyperlink"/>
                  <w:sz w:val="19"/>
                  <w:szCs w:val="19"/>
                </w:rPr>
                <w:t>kofmp1@bfh.ch</w:t>
              </w:r>
            </w:hyperlink>
            <w:r w:rsidR="00E21546" w:rsidRPr="00964AEB">
              <w:rPr>
                <w:color w:val="auto"/>
                <w:sz w:val="19"/>
                <w:szCs w:val="19"/>
              </w:rPr>
              <w:t>)</w:t>
            </w:r>
          </w:p>
          <w:p w:rsidR="00BB45BA" w:rsidRPr="00964AEB" w:rsidRDefault="00BB45BA" w:rsidP="007F79F4">
            <w:pPr>
              <w:pStyle w:val="Fuzeile"/>
              <w:tabs>
                <w:tab w:val="clear" w:pos="4536"/>
                <w:tab w:val="left" w:pos="2835"/>
              </w:tabs>
              <w:spacing w:line="360" w:lineRule="auto"/>
              <w:rPr>
                <w:color w:val="auto"/>
                <w:sz w:val="19"/>
                <w:szCs w:val="19"/>
              </w:rPr>
            </w:pPr>
            <w:r w:rsidRPr="00964AEB">
              <w:rPr>
                <w:color w:val="auto"/>
                <w:sz w:val="19"/>
                <w:szCs w:val="19"/>
              </w:rPr>
              <w:t>Betreuer:</w:t>
            </w:r>
            <w:r w:rsidRPr="00964AEB">
              <w:rPr>
                <w:color w:val="auto"/>
                <w:sz w:val="19"/>
                <w:szCs w:val="19"/>
              </w:rPr>
              <w:tab/>
            </w:r>
            <w:r w:rsidR="00A77F03" w:rsidRPr="00964AEB">
              <w:rPr>
                <w:color w:val="auto"/>
                <w:sz w:val="19"/>
                <w:szCs w:val="19"/>
              </w:rPr>
              <w:t>Jürgen Eckerle</w:t>
            </w:r>
            <w:r w:rsidR="00E21546" w:rsidRPr="00964AEB">
              <w:rPr>
                <w:color w:val="auto"/>
                <w:sz w:val="19"/>
                <w:szCs w:val="19"/>
              </w:rPr>
              <w:t xml:space="preserve"> (</w:t>
            </w:r>
            <w:hyperlink r:id="rId11" w:history="1">
              <w:r w:rsidR="00E21546" w:rsidRPr="00964AEB">
                <w:rPr>
                  <w:rStyle w:val="Hyperlink"/>
                  <w:sz w:val="19"/>
                  <w:szCs w:val="19"/>
                </w:rPr>
                <w:t>juergen.eckerle@bfh.ch</w:t>
              </w:r>
            </w:hyperlink>
            <w:r w:rsidR="00E21546" w:rsidRPr="00964AEB">
              <w:rPr>
                <w:color w:val="auto"/>
                <w:sz w:val="19"/>
                <w:szCs w:val="19"/>
              </w:rPr>
              <w:t>)</w:t>
            </w:r>
          </w:p>
          <w:p w:rsidR="007F79F4" w:rsidRPr="00964AEB" w:rsidRDefault="007F79F4" w:rsidP="00A77F03">
            <w:pPr>
              <w:pStyle w:val="Fuzeile"/>
              <w:tabs>
                <w:tab w:val="clear" w:pos="4536"/>
                <w:tab w:val="left" w:pos="2835"/>
              </w:tabs>
              <w:spacing w:line="360" w:lineRule="auto"/>
              <w:rPr>
                <w:color w:val="auto"/>
                <w:sz w:val="19"/>
                <w:szCs w:val="19"/>
              </w:rPr>
            </w:pPr>
            <w:r w:rsidRPr="00964AEB">
              <w:rPr>
                <w:color w:val="auto"/>
                <w:sz w:val="19"/>
                <w:szCs w:val="19"/>
              </w:rPr>
              <w:t>Datum:</w:t>
            </w:r>
            <w:r w:rsidRPr="00964AEB">
              <w:rPr>
                <w:color w:val="auto"/>
                <w:sz w:val="19"/>
                <w:szCs w:val="19"/>
              </w:rPr>
              <w:tab/>
            </w:r>
            <w:r w:rsidR="00A77F03" w:rsidRPr="00964AEB">
              <w:rPr>
                <w:color w:val="auto"/>
                <w:sz w:val="19"/>
                <w:szCs w:val="19"/>
              </w:rPr>
              <w:t>13. Juni 2014</w:t>
            </w:r>
          </w:p>
        </w:tc>
      </w:tr>
    </w:tbl>
    <w:p w:rsidR="00F825B4" w:rsidRPr="00964AEB" w:rsidRDefault="00F825B4" w:rsidP="004F7B96">
      <w:pPr>
        <w:pStyle w:val="Inhaltsverzeichnis"/>
        <w:spacing w:line="100" w:lineRule="atLeast"/>
        <w:rPr>
          <w:sz w:val="10"/>
          <w:szCs w:val="10"/>
        </w:rPr>
        <w:sectPr w:rsidR="00F825B4" w:rsidRPr="00964AEB" w:rsidSect="00A54C2F">
          <w:headerReference w:type="default" r:id="rId12"/>
          <w:footerReference w:type="default" r:id="rId13"/>
          <w:headerReference w:type="first" r:id="rId14"/>
          <w:footerReference w:type="first" r:id="rId15"/>
          <w:pgSz w:w="11906" w:h="16838" w:code="9"/>
          <w:pgMar w:top="1758" w:right="2081" w:bottom="680" w:left="1435" w:header="709" w:footer="510" w:gutter="0"/>
          <w:cols w:space="708"/>
          <w:titlePg/>
          <w:docGrid w:linePitch="360"/>
        </w:sectPr>
      </w:pPr>
    </w:p>
    <w:p w:rsidR="008D61F6" w:rsidRPr="00964AEB" w:rsidRDefault="008D61F6" w:rsidP="003511EC">
      <w:pPr>
        <w:pStyle w:val="Inhaltsverzeichnis"/>
      </w:pPr>
      <w:r w:rsidRPr="00964AEB">
        <w:lastRenderedPageBreak/>
        <w:t>Inhaltsverzeichnis</w:t>
      </w:r>
    </w:p>
    <w:p w:rsidR="00796682" w:rsidRPr="00964AEB" w:rsidRDefault="00796682"/>
    <w:p w:rsidR="004F7B96" w:rsidRPr="00964AEB" w:rsidRDefault="004F7B96"/>
    <w:p w:rsidR="00D431A6" w:rsidRDefault="009C1039">
      <w:pPr>
        <w:pStyle w:val="Verzeichnis1"/>
        <w:rPr>
          <w:rFonts w:asciiTheme="minorHAnsi" w:eastAsiaTheme="minorEastAsia" w:hAnsiTheme="minorHAnsi" w:cstheme="minorBidi"/>
          <w:noProof/>
          <w:sz w:val="22"/>
          <w:szCs w:val="22"/>
          <w:lang w:val="de-CH" w:eastAsia="de-CH"/>
        </w:rPr>
      </w:pPr>
      <w:r w:rsidRPr="00964AEB">
        <w:rPr>
          <w:lang w:val="de-CH"/>
        </w:rPr>
        <w:fldChar w:fldCharType="begin"/>
      </w:r>
      <w:r w:rsidRPr="00964AEB">
        <w:rPr>
          <w:lang w:val="de-CH"/>
        </w:rPr>
        <w:instrText xml:space="preserve"> TOC \o "1-1" \h \z \t "Überschrift 2;2;Überschrift 3;3;Überschrift 4;4;Überschrift 5;5" </w:instrText>
      </w:r>
      <w:r w:rsidRPr="00964AEB">
        <w:rPr>
          <w:lang w:val="de-CH"/>
        </w:rPr>
        <w:fldChar w:fldCharType="separate"/>
      </w:r>
      <w:hyperlink w:anchor="_Toc390932700" w:history="1">
        <w:r w:rsidR="00D431A6" w:rsidRPr="004901CD">
          <w:rPr>
            <w:rStyle w:val="Hyperlink"/>
            <w:noProof/>
          </w:rPr>
          <w:t>1</w:t>
        </w:r>
        <w:r w:rsidR="00D431A6">
          <w:rPr>
            <w:rFonts w:asciiTheme="minorHAnsi" w:eastAsiaTheme="minorEastAsia" w:hAnsiTheme="minorHAnsi" w:cstheme="minorBidi"/>
            <w:noProof/>
            <w:sz w:val="22"/>
            <w:szCs w:val="22"/>
            <w:lang w:val="de-CH" w:eastAsia="de-CH"/>
          </w:rPr>
          <w:tab/>
        </w:r>
        <w:r w:rsidR="00D431A6" w:rsidRPr="004901CD">
          <w:rPr>
            <w:rStyle w:val="Hyperlink"/>
            <w:noProof/>
          </w:rPr>
          <w:t>Einleitung</w:t>
        </w:r>
        <w:r w:rsidR="00D431A6">
          <w:rPr>
            <w:noProof/>
            <w:webHidden/>
          </w:rPr>
          <w:tab/>
        </w:r>
        <w:r w:rsidR="00D431A6">
          <w:rPr>
            <w:noProof/>
            <w:webHidden/>
          </w:rPr>
          <w:fldChar w:fldCharType="begin"/>
        </w:r>
        <w:r w:rsidR="00D431A6">
          <w:rPr>
            <w:noProof/>
            <w:webHidden/>
          </w:rPr>
          <w:instrText xml:space="preserve"> PAGEREF _Toc390932700 \h </w:instrText>
        </w:r>
        <w:r w:rsidR="00D431A6">
          <w:rPr>
            <w:noProof/>
            <w:webHidden/>
          </w:rPr>
        </w:r>
        <w:r w:rsidR="00D431A6">
          <w:rPr>
            <w:noProof/>
            <w:webHidden/>
          </w:rPr>
          <w:fldChar w:fldCharType="separate"/>
        </w:r>
        <w:r w:rsidR="00070E65">
          <w:rPr>
            <w:noProof/>
            <w:webHidden/>
          </w:rPr>
          <w:t>3</w:t>
        </w:r>
        <w:r w:rsidR="00D431A6">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01" w:history="1">
        <w:r w:rsidRPr="004901CD">
          <w:rPr>
            <w:rStyle w:val="Hyperlink"/>
            <w:noProof/>
          </w:rPr>
          <w:t>2</w:t>
        </w:r>
        <w:r>
          <w:rPr>
            <w:rFonts w:asciiTheme="minorHAnsi" w:eastAsiaTheme="minorEastAsia" w:hAnsiTheme="minorHAnsi" w:cstheme="minorBidi"/>
            <w:noProof/>
            <w:sz w:val="22"/>
            <w:szCs w:val="22"/>
            <w:lang w:val="de-CH" w:eastAsia="de-CH"/>
          </w:rPr>
          <w:tab/>
        </w:r>
        <w:r w:rsidRPr="004901CD">
          <w:rPr>
            <w:rStyle w:val="Hyperlink"/>
            <w:noProof/>
          </w:rPr>
          <w:t>Requirements und Use Cases</w:t>
        </w:r>
        <w:r>
          <w:rPr>
            <w:noProof/>
            <w:webHidden/>
          </w:rPr>
          <w:tab/>
        </w:r>
        <w:r>
          <w:rPr>
            <w:noProof/>
            <w:webHidden/>
          </w:rPr>
          <w:fldChar w:fldCharType="begin"/>
        </w:r>
        <w:r>
          <w:rPr>
            <w:noProof/>
            <w:webHidden/>
          </w:rPr>
          <w:instrText xml:space="preserve"> PAGEREF _Toc390932701 \h </w:instrText>
        </w:r>
        <w:r>
          <w:rPr>
            <w:noProof/>
            <w:webHidden/>
          </w:rPr>
        </w:r>
        <w:r>
          <w:rPr>
            <w:noProof/>
            <w:webHidden/>
          </w:rPr>
          <w:fldChar w:fldCharType="separate"/>
        </w:r>
        <w:r w:rsidR="00070E65">
          <w:rPr>
            <w:noProof/>
            <w:webHidden/>
          </w:rPr>
          <w:t>3</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02" w:history="1">
        <w:r w:rsidRPr="004901CD">
          <w:rPr>
            <w:rStyle w:val="Hyperlink"/>
            <w:noProof/>
          </w:rPr>
          <w:t>2.1 User Requirements</w:t>
        </w:r>
        <w:r>
          <w:rPr>
            <w:noProof/>
            <w:webHidden/>
          </w:rPr>
          <w:tab/>
        </w:r>
        <w:r>
          <w:rPr>
            <w:noProof/>
            <w:webHidden/>
          </w:rPr>
          <w:fldChar w:fldCharType="begin"/>
        </w:r>
        <w:r>
          <w:rPr>
            <w:noProof/>
            <w:webHidden/>
          </w:rPr>
          <w:instrText xml:space="preserve"> PAGEREF _Toc390932702 \h </w:instrText>
        </w:r>
        <w:r>
          <w:rPr>
            <w:noProof/>
            <w:webHidden/>
          </w:rPr>
        </w:r>
        <w:r>
          <w:rPr>
            <w:noProof/>
            <w:webHidden/>
          </w:rPr>
          <w:fldChar w:fldCharType="separate"/>
        </w:r>
        <w:r w:rsidR="00070E65">
          <w:rPr>
            <w:noProof/>
            <w:webHidden/>
          </w:rPr>
          <w:t>3</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03" w:history="1">
        <w:r w:rsidRPr="004901CD">
          <w:rPr>
            <w:rStyle w:val="Hyperlink"/>
            <w:noProof/>
          </w:rPr>
          <w:t>2.2 System Requirements</w:t>
        </w:r>
        <w:r>
          <w:rPr>
            <w:noProof/>
            <w:webHidden/>
          </w:rPr>
          <w:tab/>
        </w:r>
        <w:r>
          <w:rPr>
            <w:noProof/>
            <w:webHidden/>
          </w:rPr>
          <w:fldChar w:fldCharType="begin"/>
        </w:r>
        <w:r>
          <w:rPr>
            <w:noProof/>
            <w:webHidden/>
          </w:rPr>
          <w:instrText xml:space="preserve"> PAGEREF _Toc390932703 \h </w:instrText>
        </w:r>
        <w:r>
          <w:rPr>
            <w:noProof/>
            <w:webHidden/>
          </w:rPr>
        </w:r>
        <w:r>
          <w:rPr>
            <w:noProof/>
            <w:webHidden/>
          </w:rPr>
          <w:fldChar w:fldCharType="separate"/>
        </w:r>
        <w:r w:rsidR="00070E65">
          <w:rPr>
            <w:noProof/>
            <w:webHidden/>
          </w:rPr>
          <w:t>3</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04" w:history="1">
        <w:r w:rsidRPr="004901CD">
          <w:rPr>
            <w:rStyle w:val="Hyperlink"/>
            <w:noProof/>
          </w:rPr>
          <w:t>2.2.1 Funktionale Requirements</w:t>
        </w:r>
        <w:r>
          <w:rPr>
            <w:noProof/>
            <w:webHidden/>
          </w:rPr>
          <w:tab/>
        </w:r>
        <w:r>
          <w:rPr>
            <w:noProof/>
            <w:webHidden/>
          </w:rPr>
          <w:fldChar w:fldCharType="begin"/>
        </w:r>
        <w:r>
          <w:rPr>
            <w:noProof/>
            <w:webHidden/>
          </w:rPr>
          <w:instrText xml:space="preserve"> PAGEREF _Toc390932704 \h </w:instrText>
        </w:r>
        <w:r>
          <w:rPr>
            <w:noProof/>
            <w:webHidden/>
          </w:rPr>
        </w:r>
        <w:r>
          <w:rPr>
            <w:noProof/>
            <w:webHidden/>
          </w:rPr>
          <w:fldChar w:fldCharType="separate"/>
        </w:r>
        <w:r w:rsidR="00070E65">
          <w:rPr>
            <w:noProof/>
            <w:webHidden/>
          </w:rPr>
          <w:t>4</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05" w:history="1">
        <w:r w:rsidRPr="004901CD">
          <w:rPr>
            <w:rStyle w:val="Hyperlink"/>
            <w:noProof/>
          </w:rPr>
          <w:t>2.2.2 Nicht-funktionale Requirements</w:t>
        </w:r>
        <w:r>
          <w:rPr>
            <w:noProof/>
            <w:webHidden/>
          </w:rPr>
          <w:tab/>
        </w:r>
        <w:r>
          <w:rPr>
            <w:noProof/>
            <w:webHidden/>
          </w:rPr>
          <w:fldChar w:fldCharType="begin"/>
        </w:r>
        <w:r>
          <w:rPr>
            <w:noProof/>
            <w:webHidden/>
          </w:rPr>
          <w:instrText xml:space="preserve"> PAGEREF _Toc390932705 \h </w:instrText>
        </w:r>
        <w:r>
          <w:rPr>
            <w:noProof/>
            <w:webHidden/>
          </w:rPr>
        </w:r>
        <w:r>
          <w:rPr>
            <w:noProof/>
            <w:webHidden/>
          </w:rPr>
          <w:fldChar w:fldCharType="separate"/>
        </w:r>
        <w:r w:rsidR="00070E65">
          <w:rPr>
            <w:noProof/>
            <w:webHidden/>
          </w:rPr>
          <w:t>6</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06" w:history="1">
        <w:r w:rsidRPr="004901CD">
          <w:rPr>
            <w:rStyle w:val="Hyperlink"/>
            <w:noProof/>
          </w:rPr>
          <w:t>2.3 Use Cases</w:t>
        </w:r>
        <w:r>
          <w:rPr>
            <w:noProof/>
            <w:webHidden/>
          </w:rPr>
          <w:tab/>
        </w:r>
        <w:r>
          <w:rPr>
            <w:noProof/>
            <w:webHidden/>
          </w:rPr>
          <w:fldChar w:fldCharType="begin"/>
        </w:r>
        <w:r>
          <w:rPr>
            <w:noProof/>
            <w:webHidden/>
          </w:rPr>
          <w:instrText xml:space="preserve"> PAGEREF _Toc390932706 \h </w:instrText>
        </w:r>
        <w:r>
          <w:rPr>
            <w:noProof/>
            <w:webHidden/>
          </w:rPr>
        </w:r>
        <w:r>
          <w:rPr>
            <w:noProof/>
            <w:webHidden/>
          </w:rPr>
          <w:fldChar w:fldCharType="separate"/>
        </w:r>
        <w:r w:rsidR="00070E65">
          <w:rPr>
            <w:noProof/>
            <w:webHidden/>
          </w:rPr>
          <w:t>7</w:t>
        </w:r>
        <w:r>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07" w:history="1">
        <w:r w:rsidRPr="004901CD">
          <w:rPr>
            <w:rStyle w:val="Hyperlink"/>
            <w:noProof/>
          </w:rPr>
          <w:t>3</w:t>
        </w:r>
        <w:r>
          <w:rPr>
            <w:rFonts w:asciiTheme="minorHAnsi" w:eastAsiaTheme="minorEastAsia" w:hAnsiTheme="minorHAnsi" w:cstheme="minorBidi"/>
            <w:noProof/>
            <w:sz w:val="22"/>
            <w:szCs w:val="22"/>
            <w:lang w:val="de-CH" w:eastAsia="de-CH"/>
          </w:rPr>
          <w:tab/>
        </w:r>
        <w:r w:rsidRPr="004901CD">
          <w:rPr>
            <w:rStyle w:val="Hyperlink"/>
            <w:noProof/>
          </w:rPr>
          <w:t>Systemarchitektur und Design</w:t>
        </w:r>
        <w:r>
          <w:rPr>
            <w:noProof/>
            <w:webHidden/>
          </w:rPr>
          <w:tab/>
        </w:r>
        <w:r>
          <w:rPr>
            <w:noProof/>
            <w:webHidden/>
          </w:rPr>
          <w:fldChar w:fldCharType="begin"/>
        </w:r>
        <w:r>
          <w:rPr>
            <w:noProof/>
            <w:webHidden/>
          </w:rPr>
          <w:instrText xml:space="preserve"> PAGEREF _Toc390932707 \h </w:instrText>
        </w:r>
        <w:r>
          <w:rPr>
            <w:noProof/>
            <w:webHidden/>
          </w:rPr>
        </w:r>
        <w:r>
          <w:rPr>
            <w:noProof/>
            <w:webHidden/>
          </w:rPr>
          <w:fldChar w:fldCharType="separate"/>
        </w:r>
        <w:r w:rsidR="00070E65">
          <w:rPr>
            <w:noProof/>
            <w:webHidden/>
          </w:rPr>
          <w:t>8</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08" w:history="1">
        <w:r w:rsidRPr="004901CD">
          <w:rPr>
            <w:rStyle w:val="Hyperlink"/>
            <w:noProof/>
          </w:rPr>
          <w:t>3.1 Schichtenarchitektur</w:t>
        </w:r>
        <w:r>
          <w:rPr>
            <w:noProof/>
            <w:webHidden/>
          </w:rPr>
          <w:tab/>
        </w:r>
        <w:r>
          <w:rPr>
            <w:noProof/>
            <w:webHidden/>
          </w:rPr>
          <w:fldChar w:fldCharType="begin"/>
        </w:r>
        <w:r>
          <w:rPr>
            <w:noProof/>
            <w:webHidden/>
          </w:rPr>
          <w:instrText xml:space="preserve"> PAGEREF _Toc390932708 \h </w:instrText>
        </w:r>
        <w:r>
          <w:rPr>
            <w:noProof/>
            <w:webHidden/>
          </w:rPr>
        </w:r>
        <w:r>
          <w:rPr>
            <w:noProof/>
            <w:webHidden/>
          </w:rPr>
          <w:fldChar w:fldCharType="separate"/>
        </w:r>
        <w:r w:rsidR="00070E65">
          <w:rPr>
            <w:noProof/>
            <w:webHidden/>
          </w:rPr>
          <w:t>8</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09" w:history="1">
        <w:r w:rsidRPr="004901CD">
          <w:rPr>
            <w:rStyle w:val="Hyperlink"/>
            <w:noProof/>
            <w:lang w:val="en-GB"/>
          </w:rPr>
          <w:t>3.2 Model-View-Controller (MVC) Pattern</w:t>
        </w:r>
        <w:r>
          <w:rPr>
            <w:noProof/>
            <w:webHidden/>
          </w:rPr>
          <w:tab/>
        </w:r>
        <w:r>
          <w:rPr>
            <w:noProof/>
            <w:webHidden/>
          </w:rPr>
          <w:fldChar w:fldCharType="begin"/>
        </w:r>
        <w:r>
          <w:rPr>
            <w:noProof/>
            <w:webHidden/>
          </w:rPr>
          <w:instrText xml:space="preserve"> PAGEREF _Toc390932709 \h </w:instrText>
        </w:r>
        <w:r>
          <w:rPr>
            <w:noProof/>
            <w:webHidden/>
          </w:rPr>
        </w:r>
        <w:r>
          <w:rPr>
            <w:noProof/>
            <w:webHidden/>
          </w:rPr>
          <w:fldChar w:fldCharType="separate"/>
        </w:r>
        <w:r w:rsidR="00070E65">
          <w:rPr>
            <w:noProof/>
            <w:webHidden/>
          </w:rPr>
          <w:t>9</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0" w:history="1">
        <w:r w:rsidRPr="004901CD">
          <w:rPr>
            <w:rStyle w:val="Hyperlink"/>
            <w:noProof/>
          </w:rPr>
          <w:t>3.3 Package-Struktur</w:t>
        </w:r>
        <w:r>
          <w:rPr>
            <w:noProof/>
            <w:webHidden/>
          </w:rPr>
          <w:tab/>
        </w:r>
        <w:r>
          <w:rPr>
            <w:noProof/>
            <w:webHidden/>
          </w:rPr>
          <w:fldChar w:fldCharType="begin"/>
        </w:r>
        <w:r>
          <w:rPr>
            <w:noProof/>
            <w:webHidden/>
          </w:rPr>
          <w:instrText xml:space="preserve"> PAGEREF _Toc390932710 \h </w:instrText>
        </w:r>
        <w:r>
          <w:rPr>
            <w:noProof/>
            <w:webHidden/>
          </w:rPr>
        </w:r>
        <w:r>
          <w:rPr>
            <w:noProof/>
            <w:webHidden/>
          </w:rPr>
          <w:fldChar w:fldCharType="separate"/>
        </w:r>
        <w:r w:rsidR="00070E65">
          <w:rPr>
            <w:noProof/>
            <w:webHidden/>
          </w:rPr>
          <w:t>10</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1" w:history="1">
        <w:r w:rsidRPr="004901CD">
          <w:rPr>
            <w:rStyle w:val="Hyperlink"/>
            <w:noProof/>
          </w:rPr>
          <w:t>3.4 Core-Interface</w:t>
        </w:r>
        <w:r>
          <w:rPr>
            <w:noProof/>
            <w:webHidden/>
          </w:rPr>
          <w:tab/>
        </w:r>
        <w:r>
          <w:rPr>
            <w:noProof/>
            <w:webHidden/>
          </w:rPr>
          <w:fldChar w:fldCharType="begin"/>
        </w:r>
        <w:r>
          <w:rPr>
            <w:noProof/>
            <w:webHidden/>
          </w:rPr>
          <w:instrText xml:space="preserve"> PAGEREF _Toc390932711 \h </w:instrText>
        </w:r>
        <w:r>
          <w:rPr>
            <w:noProof/>
            <w:webHidden/>
          </w:rPr>
        </w:r>
        <w:r>
          <w:rPr>
            <w:noProof/>
            <w:webHidden/>
          </w:rPr>
          <w:fldChar w:fldCharType="separate"/>
        </w:r>
        <w:r w:rsidR="00070E65">
          <w:rPr>
            <w:noProof/>
            <w:webHidden/>
          </w:rPr>
          <w:t>11</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2" w:history="1">
        <w:r w:rsidRPr="004901CD">
          <w:rPr>
            <w:rStyle w:val="Hyperlink"/>
            <w:noProof/>
          </w:rPr>
          <w:t>3.5 Graph-Klassen</w:t>
        </w:r>
        <w:r>
          <w:rPr>
            <w:noProof/>
            <w:webHidden/>
          </w:rPr>
          <w:tab/>
        </w:r>
        <w:r>
          <w:rPr>
            <w:noProof/>
            <w:webHidden/>
          </w:rPr>
          <w:fldChar w:fldCharType="begin"/>
        </w:r>
        <w:r>
          <w:rPr>
            <w:noProof/>
            <w:webHidden/>
          </w:rPr>
          <w:instrText xml:space="preserve"> PAGEREF _Toc390932712 \h </w:instrText>
        </w:r>
        <w:r>
          <w:rPr>
            <w:noProof/>
            <w:webHidden/>
          </w:rPr>
        </w:r>
        <w:r>
          <w:rPr>
            <w:noProof/>
            <w:webHidden/>
          </w:rPr>
          <w:fldChar w:fldCharType="separate"/>
        </w:r>
        <w:r w:rsidR="00070E65">
          <w:rPr>
            <w:noProof/>
            <w:webHidden/>
          </w:rPr>
          <w:t>12</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3" w:history="1">
        <w:r w:rsidRPr="004901CD">
          <w:rPr>
            <w:rStyle w:val="Hyperlink"/>
            <w:noProof/>
          </w:rPr>
          <w:t>3.6 Graph-Elemente</w:t>
        </w:r>
        <w:r>
          <w:rPr>
            <w:noProof/>
            <w:webHidden/>
          </w:rPr>
          <w:tab/>
        </w:r>
        <w:r>
          <w:rPr>
            <w:noProof/>
            <w:webHidden/>
          </w:rPr>
          <w:fldChar w:fldCharType="begin"/>
        </w:r>
        <w:r>
          <w:rPr>
            <w:noProof/>
            <w:webHidden/>
          </w:rPr>
          <w:instrText xml:space="preserve"> PAGEREF _Toc390932713 \h </w:instrText>
        </w:r>
        <w:r>
          <w:rPr>
            <w:noProof/>
            <w:webHidden/>
          </w:rPr>
        </w:r>
        <w:r>
          <w:rPr>
            <w:noProof/>
            <w:webHidden/>
          </w:rPr>
          <w:fldChar w:fldCharType="separate"/>
        </w:r>
        <w:r w:rsidR="00070E65">
          <w:rPr>
            <w:noProof/>
            <w:webHidden/>
          </w:rPr>
          <w:t>13</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14" w:history="1">
        <w:r w:rsidRPr="004901CD">
          <w:rPr>
            <w:rStyle w:val="Hyperlink"/>
            <w:noProof/>
          </w:rPr>
          <w:t>3.6.1 Knoten</w:t>
        </w:r>
        <w:r>
          <w:rPr>
            <w:noProof/>
            <w:webHidden/>
          </w:rPr>
          <w:tab/>
        </w:r>
        <w:r>
          <w:rPr>
            <w:noProof/>
            <w:webHidden/>
          </w:rPr>
          <w:fldChar w:fldCharType="begin"/>
        </w:r>
        <w:r>
          <w:rPr>
            <w:noProof/>
            <w:webHidden/>
          </w:rPr>
          <w:instrText xml:space="preserve"> PAGEREF _Toc390932714 \h </w:instrText>
        </w:r>
        <w:r>
          <w:rPr>
            <w:noProof/>
            <w:webHidden/>
          </w:rPr>
        </w:r>
        <w:r>
          <w:rPr>
            <w:noProof/>
            <w:webHidden/>
          </w:rPr>
          <w:fldChar w:fldCharType="separate"/>
        </w:r>
        <w:r w:rsidR="00070E65">
          <w:rPr>
            <w:noProof/>
            <w:webHidden/>
          </w:rPr>
          <w:t>13</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15" w:history="1">
        <w:r w:rsidRPr="004901CD">
          <w:rPr>
            <w:rStyle w:val="Hyperlink"/>
            <w:noProof/>
          </w:rPr>
          <w:t>3.6.2 Kanten</w:t>
        </w:r>
        <w:r>
          <w:rPr>
            <w:noProof/>
            <w:webHidden/>
          </w:rPr>
          <w:tab/>
        </w:r>
        <w:r>
          <w:rPr>
            <w:noProof/>
            <w:webHidden/>
          </w:rPr>
          <w:fldChar w:fldCharType="begin"/>
        </w:r>
        <w:r>
          <w:rPr>
            <w:noProof/>
            <w:webHidden/>
          </w:rPr>
          <w:instrText xml:space="preserve"> PAGEREF _Toc390932715 \h </w:instrText>
        </w:r>
        <w:r>
          <w:rPr>
            <w:noProof/>
            <w:webHidden/>
          </w:rPr>
        </w:r>
        <w:r>
          <w:rPr>
            <w:noProof/>
            <w:webHidden/>
          </w:rPr>
          <w:fldChar w:fldCharType="separate"/>
        </w:r>
        <w:r w:rsidR="00070E65">
          <w:rPr>
            <w:noProof/>
            <w:webHidden/>
          </w:rPr>
          <w:t>14</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6" w:history="1">
        <w:r w:rsidRPr="004901CD">
          <w:rPr>
            <w:rStyle w:val="Hyperlink"/>
            <w:noProof/>
          </w:rPr>
          <w:t>3.7 Step-Klassen</w:t>
        </w:r>
        <w:r>
          <w:rPr>
            <w:noProof/>
            <w:webHidden/>
          </w:rPr>
          <w:tab/>
        </w:r>
        <w:r>
          <w:rPr>
            <w:noProof/>
            <w:webHidden/>
          </w:rPr>
          <w:fldChar w:fldCharType="begin"/>
        </w:r>
        <w:r>
          <w:rPr>
            <w:noProof/>
            <w:webHidden/>
          </w:rPr>
          <w:instrText xml:space="preserve"> PAGEREF _Toc390932716 \h </w:instrText>
        </w:r>
        <w:r>
          <w:rPr>
            <w:noProof/>
            <w:webHidden/>
          </w:rPr>
        </w:r>
        <w:r>
          <w:rPr>
            <w:noProof/>
            <w:webHidden/>
          </w:rPr>
          <w:fldChar w:fldCharType="separate"/>
        </w:r>
        <w:r w:rsidR="00070E65">
          <w:rPr>
            <w:noProof/>
            <w:webHidden/>
          </w:rPr>
          <w:t>14</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7" w:history="1">
        <w:r w:rsidRPr="004901CD">
          <w:rPr>
            <w:rStyle w:val="Hyperlink"/>
            <w:noProof/>
          </w:rPr>
          <w:t>3.8 Algorithmen-Klassen</w:t>
        </w:r>
        <w:r>
          <w:rPr>
            <w:noProof/>
            <w:webHidden/>
          </w:rPr>
          <w:tab/>
        </w:r>
        <w:r>
          <w:rPr>
            <w:noProof/>
            <w:webHidden/>
          </w:rPr>
          <w:fldChar w:fldCharType="begin"/>
        </w:r>
        <w:r>
          <w:rPr>
            <w:noProof/>
            <w:webHidden/>
          </w:rPr>
          <w:instrText xml:space="preserve"> PAGEREF _Toc390932717 \h </w:instrText>
        </w:r>
        <w:r>
          <w:rPr>
            <w:noProof/>
            <w:webHidden/>
          </w:rPr>
        </w:r>
        <w:r>
          <w:rPr>
            <w:noProof/>
            <w:webHidden/>
          </w:rPr>
          <w:fldChar w:fldCharType="separate"/>
        </w:r>
        <w:r w:rsidR="00070E65">
          <w:rPr>
            <w:noProof/>
            <w:webHidden/>
          </w:rPr>
          <w:t>16</w:t>
        </w:r>
        <w:r>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18" w:history="1">
        <w:r w:rsidRPr="004901CD">
          <w:rPr>
            <w:rStyle w:val="Hyperlink"/>
            <w:noProof/>
          </w:rPr>
          <w:t>4</w:t>
        </w:r>
        <w:r>
          <w:rPr>
            <w:rFonts w:asciiTheme="minorHAnsi" w:eastAsiaTheme="minorEastAsia" w:hAnsiTheme="minorHAnsi" w:cstheme="minorBidi"/>
            <w:noProof/>
            <w:sz w:val="22"/>
            <w:szCs w:val="22"/>
            <w:lang w:val="de-CH" w:eastAsia="de-CH"/>
          </w:rPr>
          <w:tab/>
        </w:r>
        <w:r w:rsidRPr="004901CD">
          <w:rPr>
            <w:rStyle w:val="Hyperlink"/>
            <w:noProof/>
          </w:rPr>
          <w:t>Implementation und Tests</w:t>
        </w:r>
        <w:r>
          <w:rPr>
            <w:noProof/>
            <w:webHidden/>
          </w:rPr>
          <w:tab/>
        </w:r>
        <w:r>
          <w:rPr>
            <w:noProof/>
            <w:webHidden/>
          </w:rPr>
          <w:fldChar w:fldCharType="begin"/>
        </w:r>
        <w:r>
          <w:rPr>
            <w:noProof/>
            <w:webHidden/>
          </w:rPr>
          <w:instrText xml:space="preserve"> PAGEREF _Toc390932718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19" w:history="1">
        <w:r w:rsidRPr="004901CD">
          <w:rPr>
            <w:rStyle w:val="Hyperlink"/>
            <w:noProof/>
          </w:rPr>
          <w:t>4.1 Coding Conventions</w:t>
        </w:r>
        <w:r>
          <w:rPr>
            <w:noProof/>
            <w:webHidden/>
          </w:rPr>
          <w:tab/>
        </w:r>
        <w:r>
          <w:rPr>
            <w:noProof/>
            <w:webHidden/>
          </w:rPr>
          <w:fldChar w:fldCharType="begin"/>
        </w:r>
        <w:r>
          <w:rPr>
            <w:noProof/>
            <w:webHidden/>
          </w:rPr>
          <w:instrText xml:space="preserve"> PAGEREF _Toc390932719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20" w:history="1">
        <w:r w:rsidRPr="004901CD">
          <w:rPr>
            <w:rStyle w:val="Hyperlink"/>
            <w:noProof/>
          </w:rPr>
          <w:t>4.2 Algorithmen-Implementation</w:t>
        </w:r>
        <w:r>
          <w:rPr>
            <w:noProof/>
            <w:webHidden/>
          </w:rPr>
          <w:tab/>
        </w:r>
        <w:r>
          <w:rPr>
            <w:noProof/>
            <w:webHidden/>
          </w:rPr>
          <w:fldChar w:fldCharType="begin"/>
        </w:r>
        <w:r>
          <w:rPr>
            <w:noProof/>
            <w:webHidden/>
          </w:rPr>
          <w:instrText xml:space="preserve"> PAGEREF _Toc390932720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21" w:history="1">
        <w:r w:rsidRPr="004901CD">
          <w:rPr>
            <w:rStyle w:val="Hyperlink"/>
            <w:noProof/>
          </w:rPr>
          <w:t>4.2.1 Tiefensuche (DFS)</w:t>
        </w:r>
        <w:r>
          <w:rPr>
            <w:noProof/>
            <w:webHidden/>
          </w:rPr>
          <w:tab/>
        </w:r>
        <w:r>
          <w:rPr>
            <w:noProof/>
            <w:webHidden/>
          </w:rPr>
          <w:fldChar w:fldCharType="begin"/>
        </w:r>
        <w:r>
          <w:rPr>
            <w:noProof/>
            <w:webHidden/>
          </w:rPr>
          <w:instrText xml:space="preserve"> PAGEREF _Toc390932721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22" w:history="1">
        <w:r w:rsidRPr="004901CD">
          <w:rPr>
            <w:rStyle w:val="Hyperlink"/>
            <w:noProof/>
          </w:rPr>
          <w:t>4.2.2 Breitensuche (BFS)</w:t>
        </w:r>
        <w:r>
          <w:rPr>
            <w:noProof/>
            <w:webHidden/>
          </w:rPr>
          <w:tab/>
        </w:r>
        <w:r>
          <w:rPr>
            <w:noProof/>
            <w:webHidden/>
          </w:rPr>
          <w:fldChar w:fldCharType="begin"/>
        </w:r>
        <w:r>
          <w:rPr>
            <w:noProof/>
            <w:webHidden/>
          </w:rPr>
          <w:instrText xml:space="preserve"> PAGEREF _Toc390932722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23" w:history="1">
        <w:r w:rsidRPr="004901CD">
          <w:rPr>
            <w:rStyle w:val="Hyperlink"/>
            <w:noProof/>
          </w:rPr>
          <w:t>4.2.3 Dijkstra-Algorithmus</w:t>
        </w:r>
        <w:r>
          <w:rPr>
            <w:noProof/>
            <w:webHidden/>
          </w:rPr>
          <w:tab/>
        </w:r>
        <w:r>
          <w:rPr>
            <w:noProof/>
            <w:webHidden/>
          </w:rPr>
          <w:fldChar w:fldCharType="begin"/>
        </w:r>
        <w:r>
          <w:rPr>
            <w:noProof/>
            <w:webHidden/>
          </w:rPr>
          <w:instrText xml:space="preserve"> PAGEREF _Toc390932723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24" w:history="1">
        <w:r w:rsidRPr="004901CD">
          <w:rPr>
            <w:rStyle w:val="Hyperlink"/>
            <w:noProof/>
          </w:rPr>
          <w:t>4.2.4 Kruskal-Algorithmus</w:t>
        </w:r>
        <w:r>
          <w:rPr>
            <w:noProof/>
            <w:webHidden/>
          </w:rPr>
          <w:tab/>
        </w:r>
        <w:r>
          <w:rPr>
            <w:noProof/>
            <w:webHidden/>
          </w:rPr>
          <w:fldChar w:fldCharType="begin"/>
        </w:r>
        <w:r>
          <w:rPr>
            <w:noProof/>
            <w:webHidden/>
          </w:rPr>
          <w:instrText xml:space="preserve"> PAGEREF _Toc390932724 \h </w:instrText>
        </w:r>
        <w:r>
          <w:rPr>
            <w:noProof/>
            <w:webHidden/>
          </w:rPr>
        </w:r>
        <w:r>
          <w:rPr>
            <w:noProof/>
            <w:webHidden/>
          </w:rPr>
          <w:fldChar w:fldCharType="separate"/>
        </w:r>
        <w:r w:rsidR="00070E65">
          <w:rPr>
            <w:noProof/>
            <w:webHidden/>
          </w:rPr>
          <w:t>17</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25" w:history="1">
        <w:r w:rsidRPr="004901CD">
          <w:rPr>
            <w:rStyle w:val="Hyperlink"/>
            <w:noProof/>
          </w:rPr>
          <w:t>4.3 Erweiterbarkeit</w:t>
        </w:r>
        <w:r>
          <w:rPr>
            <w:noProof/>
            <w:webHidden/>
          </w:rPr>
          <w:tab/>
        </w:r>
        <w:r>
          <w:rPr>
            <w:noProof/>
            <w:webHidden/>
          </w:rPr>
          <w:fldChar w:fldCharType="begin"/>
        </w:r>
        <w:r>
          <w:rPr>
            <w:noProof/>
            <w:webHidden/>
          </w:rPr>
          <w:instrText xml:space="preserve"> PAGEREF _Toc390932725 \h </w:instrText>
        </w:r>
        <w:r>
          <w:rPr>
            <w:noProof/>
            <w:webHidden/>
          </w:rPr>
        </w:r>
        <w:r>
          <w:rPr>
            <w:noProof/>
            <w:webHidden/>
          </w:rPr>
          <w:fldChar w:fldCharType="separate"/>
        </w:r>
        <w:r w:rsidR="00070E65">
          <w:rPr>
            <w:noProof/>
            <w:webHidden/>
          </w:rPr>
          <w:t>18</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26" w:history="1">
        <w:r w:rsidRPr="004901CD">
          <w:rPr>
            <w:rStyle w:val="Hyperlink"/>
            <w:noProof/>
          </w:rPr>
          <w:t>4.4 Tests</w:t>
        </w:r>
        <w:r>
          <w:rPr>
            <w:noProof/>
            <w:webHidden/>
          </w:rPr>
          <w:tab/>
        </w:r>
        <w:r>
          <w:rPr>
            <w:noProof/>
            <w:webHidden/>
          </w:rPr>
          <w:fldChar w:fldCharType="begin"/>
        </w:r>
        <w:r>
          <w:rPr>
            <w:noProof/>
            <w:webHidden/>
          </w:rPr>
          <w:instrText xml:space="preserve"> PAGEREF _Toc390932726 \h </w:instrText>
        </w:r>
        <w:r>
          <w:rPr>
            <w:noProof/>
            <w:webHidden/>
          </w:rPr>
        </w:r>
        <w:r>
          <w:rPr>
            <w:noProof/>
            <w:webHidden/>
          </w:rPr>
          <w:fldChar w:fldCharType="separate"/>
        </w:r>
        <w:r w:rsidR="00070E65">
          <w:rPr>
            <w:noProof/>
            <w:webHidden/>
          </w:rPr>
          <w:t>18</w:t>
        </w:r>
        <w:r>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27" w:history="1">
        <w:r w:rsidRPr="004901CD">
          <w:rPr>
            <w:rStyle w:val="Hyperlink"/>
            <w:noProof/>
          </w:rPr>
          <w:t>5</w:t>
        </w:r>
        <w:r>
          <w:rPr>
            <w:rFonts w:asciiTheme="minorHAnsi" w:eastAsiaTheme="minorEastAsia" w:hAnsiTheme="minorHAnsi" w:cstheme="minorBidi"/>
            <w:noProof/>
            <w:sz w:val="22"/>
            <w:szCs w:val="22"/>
            <w:lang w:val="de-CH" w:eastAsia="de-CH"/>
          </w:rPr>
          <w:tab/>
        </w:r>
        <w:r w:rsidRPr="004901CD">
          <w:rPr>
            <w:rStyle w:val="Hyperlink"/>
            <w:noProof/>
          </w:rPr>
          <w:t>User-Dokumentation</w:t>
        </w:r>
        <w:r>
          <w:rPr>
            <w:noProof/>
            <w:webHidden/>
          </w:rPr>
          <w:tab/>
        </w:r>
        <w:r>
          <w:rPr>
            <w:noProof/>
            <w:webHidden/>
          </w:rPr>
          <w:fldChar w:fldCharType="begin"/>
        </w:r>
        <w:r>
          <w:rPr>
            <w:noProof/>
            <w:webHidden/>
          </w:rPr>
          <w:instrText xml:space="preserve"> PAGEREF _Toc390932727 \h </w:instrText>
        </w:r>
        <w:r>
          <w:rPr>
            <w:noProof/>
            <w:webHidden/>
          </w:rPr>
        </w:r>
        <w:r>
          <w:rPr>
            <w:noProof/>
            <w:webHidden/>
          </w:rPr>
          <w:fldChar w:fldCharType="separate"/>
        </w:r>
        <w:r w:rsidR="00070E65">
          <w:rPr>
            <w:noProof/>
            <w:webHidden/>
          </w:rPr>
          <w:t>18</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28" w:history="1">
        <w:r w:rsidRPr="004901CD">
          <w:rPr>
            <w:rStyle w:val="Hyperlink"/>
            <w:noProof/>
          </w:rPr>
          <w:t>5.1 Applikation</w:t>
        </w:r>
        <w:r>
          <w:rPr>
            <w:noProof/>
            <w:webHidden/>
          </w:rPr>
          <w:tab/>
        </w:r>
        <w:r>
          <w:rPr>
            <w:noProof/>
            <w:webHidden/>
          </w:rPr>
          <w:fldChar w:fldCharType="begin"/>
        </w:r>
        <w:r>
          <w:rPr>
            <w:noProof/>
            <w:webHidden/>
          </w:rPr>
          <w:instrText xml:space="preserve"> PAGEREF _Toc390932728 \h </w:instrText>
        </w:r>
        <w:r>
          <w:rPr>
            <w:noProof/>
            <w:webHidden/>
          </w:rPr>
        </w:r>
        <w:r>
          <w:rPr>
            <w:noProof/>
            <w:webHidden/>
          </w:rPr>
          <w:fldChar w:fldCharType="separate"/>
        </w:r>
        <w:r w:rsidR="00070E65">
          <w:rPr>
            <w:noProof/>
            <w:webHidden/>
          </w:rPr>
          <w:t>18</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29" w:history="1">
        <w:r w:rsidRPr="004901CD">
          <w:rPr>
            <w:rStyle w:val="Hyperlink"/>
            <w:noProof/>
          </w:rPr>
          <w:t>5.1.1 Dijkstra</w:t>
        </w:r>
        <w:r>
          <w:rPr>
            <w:noProof/>
            <w:webHidden/>
          </w:rPr>
          <w:tab/>
        </w:r>
        <w:r>
          <w:rPr>
            <w:noProof/>
            <w:webHidden/>
          </w:rPr>
          <w:fldChar w:fldCharType="begin"/>
        </w:r>
        <w:r>
          <w:rPr>
            <w:noProof/>
            <w:webHidden/>
          </w:rPr>
          <w:instrText xml:space="preserve"> PAGEREF _Toc390932729 \h </w:instrText>
        </w:r>
        <w:r>
          <w:rPr>
            <w:noProof/>
            <w:webHidden/>
          </w:rPr>
        </w:r>
        <w:r>
          <w:rPr>
            <w:noProof/>
            <w:webHidden/>
          </w:rPr>
          <w:fldChar w:fldCharType="separate"/>
        </w:r>
        <w:r w:rsidR="00070E65">
          <w:rPr>
            <w:noProof/>
            <w:webHidden/>
          </w:rPr>
          <w:t>19</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30" w:history="1">
        <w:r w:rsidRPr="004901CD">
          <w:rPr>
            <w:rStyle w:val="Hyperlink"/>
            <w:noProof/>
          </w:rPr>
          <w:t>5.1.2 DFS</w:t>
        </w:r>
        <w:r>
          <w:rPr>
            <w:noProof/>
            <w:webHidden/>
          </w:rPr>
          <w:tab/>
        </w:r>
        <w:r>
          <w:rPr>
            <w:noProof/>
            <w:webHidden/>
          </w:rPr>
          <w:fldChar w:fldCharType="begin"/>
        </w:r>
        <w:r>
          <w:rPr>
            <w:noProof/>
            <w:webHidden/>
          </w:rPr>
          <w:instrText xml:space="preserve"> PAGEREF _Toc390932730 \h </w:instrText>
        </w:r>
        <w:r>
          <w:rPr>
            <w:noProof/>
            <w:webHidden/>
          </w:rPr>
        </w:r>
        <w:r>
          <w:rPr>
            <w:noProof/>
            <w:webHidden/>
          </w:rPr>
          <w:fldChar w:fldCharType="separate"/>
        </w:r>
        <w:r w:rsidR="00070E65">
          <w:rPr>
            <w:noProof/>
            <w:webHidden/>
          </w:rPr>
          <w:t>21</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31" w:history="1">
        <w:r w:rsidRPr="004901CD">
          <w:rPr>
            <w:rStyle w:val="Hyperlink"/>
            <w:noProof/>
          </w:rPr>
          <w:t>5.1.3 BFS</w:t>
        </w:r>
        <w:r>
          <w:rPr>
            <w:noProof/>
            <w:webHidden/>
          </w:rPr>
          <w:tab/>
        </w:r>
        <w:r>
          <w:rPr>
            <w:noProof/>
            <w:webHidden/>
          </w:rPr>
          <w:fldChar w:fldCharType="begin"/>
        </w:r>
        <w:r>
          <w:rPr>
            <w:noProof/>
            <w:webHidden/>
          </w:rPr>
          <w:instrText xml:space="preserve"> PAGEREF _Toc390932731 \h </w:instrText>
        </w:r>
        <w:r>
          <w:rPr>
            <w:noProof/>
            <w:webHidden/>
          </w:rPr>
        </w:r>
        <w:r>
          <w:rPr>
            <w:noProof/>
            <w:webHidden/>
          </w:rPr>
          <w:fldChar w:fldCharType="separate"/>
        </w:r>
        <w:r w:rsidR="00070E65">
          <w:rPr>
            <w:noProof/>
            <w:webHidden/>
          </w:rPr>
          <w:t>23</w:t>
        </w:r>
        <w:r>
          <w:rPr>
            <w:noProof/>
            <w:webHidden/>
          </w:rPr>
          <w:fldChar w:fldCharType="end"/>
        </w:r>
      </w:hyperlink>
    </w:p>
    <w:p w:rsidR="00D431A6" w:rsidRDefault="00D431A6">
      <w:pPr>
        <w:pStyle w:val="Verzeichnis3"/>
        <w:tabs>
          <w:tab w:val="right" w:pos="9457"/>
        </w:tabs>
        <w:rPr>
          <w:rFonts w:asciiTheme="minorHAnsi" w:eastAsiaTheme="minorEastAsia" w:hAnsiTheme="minorHAnsi" w:cstheme="minorBidi"/>
          <w:noProof/>
          <w:sz w:val="22"/>
          <w:szCs w:val="22"/>
          <w:lang w:eastAsia="de-CH"/>
        </w:rPr>
      </w:pPr>
      <w:hyperlink w:anchor="_Toc390932732" w:history="1">
        <w:r w:rsidRPr="004901CD">
          <w:rPr>
            <w:rStyle w:val="Hyperlink"/>
            <w:noProof/>
          </w:rPr>
          <w:t>5.1.4 Kruskal</w:t>
        </w:r>
        <w:r>
          <w:rPr>
            <w:noProof/>
            <w:webHidden/>
          </w:rPr>
          <w:tab/>
        </w:r>
        <w:r>
          <w:rPr>
            <w:noProof/>
            <w:webHidden/>
          </w:rPr>
          <w:fldChar w:fldCharType="begin"/>
        </w:r>
        <w:r>
          <w:rPr>
            <w:noProof/>
            <w:webHidden/>
          </w:rPr>
          <w:instrText xml:space="preserve"> PAGEREF _Toc390932732 \h </w:instrText>
        </w:r>
        <w:r>
          <w:rPr>
            <w:noProof/>
            <w:webHidden/>
          </w:rPr>
        </w:r>
        <w:r>
          <w:rPr>
            <w:noProof/>
            <w:webHidden/>
          </w:rPr>
          <w:fldChar w:fldCharType="separate"/>
        </w:r>
        <w:r w:rsidR="00070E65">
          <w:rPr>
            <w:noProof/>
            <w:webHidden/>
          </w:rPr>
          <w:t>25</w:t>
        </w:r>
        <w:r>
          <w:rPr>
            <w:noProof/>
            <w:webHidden/>
          </w:rPr>
          <w:fldChar w:fldCharType="end"/>
        </w:r>
      </w:hyperlink>
    </w:p>
    <w:p w:rsidR="00D431A6" w:rsidRDefault="00D431A6">
      <w:pPr>
        <w:pStyle w:val="Verzeichnis2"/>
        <w:rPr>
          <w:rFonts w:asciiTheme="minorHAnsi" w:eastAsiaTheme="minorEastAsia" w:hAnsiTheme="minorHAnsi" w:cstheme="minorBidi"/>
          <w:noProof/>
          <w:sz w:val="22"/>
          <w:szCs w:val="22"/>
          <w:lang w:eastAsia="de-CH"/>
        </w:rPr>
      </w:pPr>
      <w:hyperlink w:anchor="_Toc390932733" w:history="1">
        <w:r w:rsidRPr="004901CD">
          <w:rPr>
            <w:rStyle w:val="Hyperlink"/>
            <w:noProof/>
          </w:rPr>
          <w:t>5.2 GraphML-Format</w:t>
        </w:r>
        <w:r>
          <w:rPr>
            <w:noProof/>
            <w:webHidden/>
          </w:rPr>
          <w:tab/>
        </w:r>
        <w:r>
          <w:rPr>
            <w:noProof/>
            <w:webHidden/>
          </w:rPr>
          <w:fldChar w:fldCharType="begin"/>
        </w:r>
        <w:r>
          <w:rPr>
            <w:noProof/>
            <w:webHidden/>
          </w:rPr>
          <w:instrText xml:space="preserve"> PAGEREF _Toc390932733 \h </w:instrText>
        </w:r>
        <w:r>
          <w:rPr>
            <w:noProof/>
            <w:webHidden/>
          </w:rPr>
        </w:r>
        <w:r>
          <w:rPr>
            <w:noProof/>
            <w:webHidden/>
          </w:rPr>
          <w:fldChar w:fldCharType="separate"/>
        </w:r>
        <w:r w:rsidR="00070E65">
          <w:rPr>
            <w:noProof/>
            <w:webHidden/>
          </w:rPr>
          <w:t>27</w:t>
        </w:r>
        <w:r>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34" w:history="1">
        <w:r w:rsidRPr="004901CD">
          <w:rPr>
            <w:rStyle w:val="Hyperlink"/>
            <w:noProof/>
          </w:rPr>
          <w:t>6</w:t>
        </w:r>
        <w:r>
          <w:rPr>
            <w:rFonts w:asciiTheme="minorHAnsi" w:eastAsiaTheme="minorEastAsia" w:hAnsiTheme="minorHAnsi" w:cstheme="minorBidi"/>
            <w:noProof/>
            <w:sz w:val="22"/>
            <w:szCs w:val="22"/>
            <w:lang w:val="de-CH" w:eastAsia="de-CH"/>
          </w:rPr>
          <w:tab/>
        </w:r>
        <w:r w:rsidRPr="004901CD">
          <w:rPr>
            <w:rStyle w:val="Hyperlink"/>
            <w:noProof/>
          </w:rPr>
          <w:t>Abbildungsverzeichnis</w:t>
        </w:r>
        <w:r>
          <w:rPr>
            <w:noProof/>
            <w:webHidden/>
          </w:rPr>
          <w:tab/>
        </w:r>
        <w:r>
          <w:rPr>
            <w:noProof/>
            <w:webHidden/>
          </w:rPr>
          <w:fldChar w:fldCharType="begin"/>
        </w:r>
        <w:r>
          <w:rPr>
            <w:noProof/>
            <w:webHidden/>
          </w:rPr>
          <w:instrText xml:space="preserve"> PAGEREF _Toc390932734 \h </w:instrText>
        </w:r>
        <w:r>
          <w:rPr>
            <w:noProof/>
            <w:webHidden/>
          </w:rPr>
        </w:r>
        <w:r>
          <w:rPr>
            <w:noProof/>
            <w:webHidden/>
          </w:rPr>
          <w:fldChar w:fldCharType="separate"/>
        </w:r>
        <w:r w:rsidR="00070E65">
          <w:rPr>
            <w:noProof/>
            <w:webHidden/>
          </w:rPr>
          <w:t>28</w:t>
        </w:r>
        <w:r>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35" w:history="1">
        <w:r w:rsidRPr="004901CD">
          <w:rPr>
            <w:rStyle w:val="Hyperlink"/>
            <w:noProof/>
          </w:rPr>
          <w:t>7</w:t>
        </w:r>
        <w:r>
          <w:rPr>
            <w:rFonts w:asciiTheme="minorHAnsi" w:eastAsiaTheme="minorEastAsia" w:hAnsiTheme="minorHAnsi" w:cstheme="minorBidi"/>
            <w:noProof/>
            <w:sz w:val="22"/>
            <w:szCs w:val="22"/>
            <w:lang w:val="de-CH" w:eastAsia="de-CH"/>
          </w:rPr>
          <w:tab/>
        </w:r>
        <w:r w:rsidRPr="004901CD">
          <w:rPr>
            <w:rStyle w:val="Hyperlink"/>
            <w:noProof/>
          </w:rPr>
          <w:t>Tabellenverzeichnis</w:t>
        </w:r>
        <w:r>
          <w:rPr>
            <w:noProof/>
            <w:webHidden/>
          </w:rPr>
          <w:tab/>
        </w:r>
        <w:r>
          <w:rPr>
            <w:noProof/>
            <w:webHidden/>
          </w:rPr>
          <w:fldChar w:fldCharType="begin"/>
        </w:r>
        <w:r>
          <w:rPr>
            <w:noProof/>
            <w:webHidden/>
          </w:rPr>
          <w:instrText xml:space="preserve"> PAGEREF _Toc390932735 \h </w:instrText>
        </w:r>
        <w:r>
          <w:rPr>
            <w:noProof/>
            <w:webHidden/>
          </w:rPr>
        </w:r>
        <w:r>
          <w:rPr>
            <w:noProof/>
            <w:webHidden/>
          </w:rPr>
          <w:fldChar w:fldCharType="separate"/>
        </w:r>
        <w:r w:rsidR="00070E65">
          <w:rPr>
            <w:noProof/>
            <w:webHidden/>
          </w:rPr>
          <w:t>28</w:t>
        </w:r>
        <w:r>
          <w:rPr>
            <w:noProof/>
            <w:webHidden/>
          </w:rPr>
          <w:fldChar w:fldCharType="end"/>
        </w:r>
      </w:hyperlink>
    </w:p>
    <w:p w:rsidR="00D431A6" w:rsidRDefault="00D431A6">
      <w:pPr>
        <w:pStyle w:val="Verzeichnis1"/>
        <w:rPr>
          <w:rFonts w:asciiTheme="minorHAnsi" w:eastAsiaTheme="minorEastAsia" w:hAnsiTheme="minorHAnsi" w:cstheme="minorBidi"/>
          <w:noProof/>
          <w:sz w:val="22"/>
          <w:szCs w:val="22"/>
          <w:lang w:val="de-CH" w:eastAsia="de-CH"/>
        </w:rPr>
      </w:pPr>
      <w:hyperlink w:anchor="_Toc390932736" w:history="1">
        <w:r w:rsidRPr="004901CD">
          <w:rPr>
            <w:rStyle w:val="Hyperlink"/>
            <w:noProof/>
          </w:rPr>
          <w:t>8</w:t>
        </w:r>
        <w:r>
          <w:rPr>
            <w:rFonts w:asciiTheme="minorHAnsi" w:eastAsiaTheme="minorEastAsia" w:hAnsiTheme="minorHAnsi" w:cstheme="minorBidi"/>
            <w:noProof/>
            <w:sz w:val="22"/>
            <w:szCs w:val="22"/>
            <w:lang w:val="de-CH" w:eastAsia="de-CH"/>
          </w:rPr>
          <w:tab/>
        </w:r>
        <w:r w:rsidRPr="004901CD">
          <w:rPr>
            <w:rStyle w:val="Hyperlink"/>
            <w:noProof/>
          </w:rPr>
          <w:t>Anhang</w:t>
        </w:r>
        <w:r>
          <w:rPr>
            <w:noProof/>
            <w:webHidden/>
          </w:rPr>
          <w:tab/>
        </w:r>
        <w:r>
          <w:rPr>
            <w:noProof/>
            <w:webHidden/>
          </w:rPr>
          <w:fldChar w:fldCharType="begin"/>
        </w:r>
        <w:r>
          <w:rPr>
            <w:noProof/>
            <w:webHidden/>
          </w:rPr>
          <w:instrText xml:space="preserve"> PAGEREF _Toc390932736 \h </w:instrText>
        </w:r>
        <w:r>
          <w:rPr>
            <w:noProof/>
            <w:webHidden/>
          </w:rPr>
        </w:r>
        <w:r>
          <w:rPr>
            <w:noProof/>
            <w:webHidden/>
          </w:rPr>
          <w:fldChar w:fldCharType="separate"/>
        </w:r>
        <w:r w:rsidR="00070E65">
          <w:rPr>
            <w:noProof/>
            <w:webHidden/>
          </w:rPr>
          <w:t>29</w:t>
        </w:r>
        <w:r>
          <w:rPr>
            <w:noProof/>
            <w:webHidden/>
          </w:rPr>
          <w:fldChar w:fldCharType="end"/>
        </w:r>
      </w:hyperlink>
    </w:p>
    <w:p w:rsidR="006312CC" w:rsidRPr="00964AEB" w:rsidRDefault="009C1039">
      <w:r w:rsidRPr="00964AEB">
        <w:fldChar w:fldCharType="end"/>
      </w:r>
    </w:p>
    <w:p w:rsidR="006312CC" w:rsidRPr="00964AEB" w:rsidRDefault="006312CC" w:rsidP="007050ED">
      <w:pPr>
        <w:pStyle w:val="berschrift1"/>
      </w:pPr>
      <w:r w:rsidRPr="00964AEB">
        <w:br w:type="page"/>
      </w:r>
      <w:bookmarkStart w:id="0" w:name="_Ref390703692"/>
      <w:bookmarkStart w:id="1" w:name="_Toc390932700"/>
      <w:r w:rsidR="008D0BD6" w:rsidRPr="00964AEB">
        <w:lastRenderedPageBreak/>
        <w:t>Einleitung</w:t>
      </w:r>
      <w:bookmarkEnd w:id="0"/>
      <w:bookmarkEnd w:id="1"/>
    </w:p>
    <w:p w:rsidR="001C4B4E" w:rsidRPr="00964AEB" w:rsidRDefault="00756862" w:rsidP="00756862">
      <w:r w:rsidRPr="00964AEB">
        <w:t>Dieses Dokument enthält die Projekt</w:t>
      </w:r>
      <w:r w:rsidR="00487FE5" w:rsidRPr="00964AEB">
        <w:t>-D</w:t>
      </w:r>
      <w:r w:rsidRPr="00964AEB">
        <w:t xml:space="preserve">okumentation zur Applikation </w:t>
      </w:r>
      <w:r w:rsidRPr="00964AEB">
        <w:rPr>
          <w:i/>
        </w:rPr>
        <w:t>Graph Visualizer</w:t>
      </w:r>
      <w:r w:rsidRPr="00964AEB">
        <w:t xml:space="preserve">. Zu diesem Projekt existiert ein </w:t>
      </w:r>
      <w:r w:rsidRPr="00964AEB">
        <w:rPr>
          <w:i/>
        </w:rPr>
        <w:t>GitHub-Repository</w:t>
      </w:r>
      <w:r w:rsidR="00721B8A" w:rsidRPr="00964AEB">
        <w:t xml:space="preserve"> (Link vgl.</w:t>
      </w:r>
      <w:r w:rsidR="000C3B5F" w:rsidRPr="00964AEB">
        <w:t xml:space="preserve"> </w:t>
      </w:r>
      <w:r w:rsidR="000C3B5F" w:rsidRPr="00964AEB">
        <w:fldChar w:fldCharType="begin"/>
      </w:r>
      <w:r w:rsidR="000C3B5F" w:rsidRPr="00964AEB">
        <w:instrText xml:space="preserve"> REF _Ref390528254 \h </w:instrText>
      </w:r>
      <w:r w:rsidR="000C3B5F" w:rsidRPr="00964AEB">
        <w:fldChar w:fldCharType="separate"/>
      </w:r>
      <w:r w:rsidR="00070E65" w:rsidRPr="00964AEB">
        <w:t>Anhang</w:t>
      </w:r>
      <w:r w:rsidR="000C3B5F" w:rsidRPr="00964AEB">
        <w:fldChar w:fldCharType="end"/>
      </w:r>
      <w:r w:rsidR="00721B8A" w:rsidRPr="00964AEB">
        <w:t>)</w:t>
      </w:r>
      <w:r w:rsidRPr="00964AEB">
        <w:t>. Dort sind neben dieser Dokumentation auch alle anderen für das Projekt relevanten Artefakte abgelegt (Quellcode-Dateien,</w:t>
      </w:r>
      <w:r w:rsidR="00383098" w:rsidRPr="00964AEB">
        <w:t xml:space="preserve"> API-Dokumentation, </w:t>
      </w:r>
      <w:r w:rsidR="00A87C28" w:rsidRPr="00964AEB">
        <w:t>UML-</w:t>
      </w:r>
      <w:r w:rsidR="00383098" w:rsidRPr="00964AEB">
        <w:t>Diagramme</w:t>
      </w:r>
      <w:r w:rsidRPr="00964AEB">
        <w:t>)</w:t>
      </w:r>
      <w:r w:rsidR="001C4B4E" w:rsidRPr="00964AEB">
        <w:t>.</w:t>
      </w:r>
    </w:p>
    <w:p w:rsidR="00F910AD" w:rsidRPr="00964AEB" w:rsidRDefault="00F910AD" w:rsidP="00756862"/>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432"/>
        <w:gridCol w:w="7008"/>
        <w:gridCol w:w="29"/>
      </w:tblGrid>
      <w:tr w:rsidR="00AC55F8" w:rsidRPr="00964AEB" w:rsidTr="00C27ACE">
        <w:trPr>
          <w:gridAfter w:val="1"/>
          <w:wAfter w:w="29" w:type="dxa"/>
        </w:trPr>
        <w:tc>
          <w:tcPr>
            <w:tcW w:w="9440" w:type="dxa"/>
            <w:gridSpan w:val="2"/>
            <w:tcBorders>
              <w:top w:val="nil"/>
              <w:left w:val="nil"/>
              <w:bottom w:val="nil"/>
              <w:right w:val="nil"/>
            </w:tcBorders>
            <w:shd w:val="clear" w:color="auto" w:fill="A6A6A6"/>
          </w:tcPr>
          <w:p w:rsidR="00AC55F8" w:rsidRPr="00964AEB" w:rsidRDefault="00AC55F8" w:rsidP="00C27ACE">
            <w:r w:rsidRPr="00964AEB">
              <w:t>Verwendete Technologien und Tools</w:t>
            </w:r>
            <w:r w:rsidR="001377C6" w:rsidRPr="00964AEB">
              <w:t>:</w:t>
            </w:r>
          </w:p>
        </w:tc>
      </w:tr>
      <w:tr w:rsidR="00ED0719" w:rsidRPr="00964AEB" w:rsidTr="00AC55F8">
        <w:tc>
          <w:tcPr>
            <w:tcW w:w="2432" w:type="dxa"/>
            <w:shd w:val="clear" w:color="auto" w:fill="E6E6E6"/>
          </w:tcPr>
          <w:p w:rsidR="00ED0719" w:rsidRPr="00964AEB" w:rsidRDefault="00ED0719" w:rsidP="00C27ACE">
            <w:r w:rsidRPr="00964AEB">
              <w:t>Programmiersprache:</w:t>
            </w:r>
          </w:p>
        </w:tc>
        <w:tc>
          <w:tcPr>
            <w:tcW w:w="7037" w:type="dxa"/>
            <w:gridSpan w:val="2"/>
            <w:shd w:val="clear" w:color="auto" w:fill="E6E6E6"/>
          </w:tcPr>
          <w:p w:rsidR="00ED0719" w:rsidRPr="00964AEB" w:rsidRDefault="00ED0719" w:rsidP="00C27ACE">
            <w:r w:rsidRPr="00964AEB">
              <w:t>Java (Java SE 7)</w:t>
            </w:r>
          </w:p>
        </w:tc>
      </w:tr>
      <w:tr w:rsidR="000B586B" w:rsidRPr="003D371A" w:rsidTr="00AC55F8">
        <w:tc>
          <w:tcPr>
            <w:tcW w:w="2432" w:type="dxa"/>
            <w:shd w:val="clear" w:color="auto" w:fill="E6E6E6"/>
          </w:tcPr>
          <w:p w:rsidR="000B586B" w:rsidRPr="00964AEB" w:rsidRDefault="000B586B" w:rsidP="00C27ACE">
            <w:r w:rsidRPr="00964AEB">
              <w:t>Frameworks:</w:t>
            </w:r>
          </w:p>
        </w:tc>
        <w:tc>
          <w:tcPr>
            <w:tcW w:w="7037" w:type="dxa"/>
            <w:gridSpan w:val="2"/>
            <w:shd w:val="clear" w:color="auto" w:fill="E6E6E6"/>
          </w:tcPr>
          <w:p w:rsidR="000B586B" w:rsidRPr="003D371A" w:rsidRDefault="000B586B" w:rsidP="00C27ACE">
            <w:pPr>
              <w:ind w:right="-2460"/>
              <w:rPr>
                <w:lang w:val="en-GB"/>
              </w:rPr>
            </w:pPr>
            <w:r w:rsidRPr="003D371A">
              <w:rPr>
                <w:lang w:val="en-GB"/>
              </w:rPr>
              <w:t xml:space="preserve">Java Universal Network/Graph Framework (JUNG) </w:t>
            </w:r>
          </w:p>
        </w:tc>
      </w:tr>
      <w:tr w:rsidR="000B586B" w:rsidRPr="003D371A" w:rsidTr="00AC55F8">
        <w:tc>
          <w:tcPr>
            <w:tcW w:w="2432" w:type="dxa"/>
            <w:shd w:val="clear" w:color="auto" w:fill="E6E6E6"/>
          </w:tcPr>
          <w:p w:rsidR="000B586B" w:rsidRPr="00964AEB" w:rsidRDefault="000B586B" w:rsidP="00C27ACE">
            <w:r w:rsidRPr="00964AEB">
              <w:t>Entwicklungsumgebung:</w:t>
            </w:r>
          </w:p>
        </w:tc>
        <w:tc>
          <w:tcPr>
            <w:tcW w:w="7037" w:type="dxa"/>
            <w:gridSpan w:val="2"/>
            <w:shd w:val="clear" w:color="auto" w:fill="E6E6E6"/>
          </w:tcPr>
          <w:p w:rsidR="000B586B" w:rsidRPr="003D371A" w:rsidRDefault="000B586B" w:rsidP="00C27ACE">
            <w:pPr>
              <w:rPr>
                <w:lang w:val="en-GB"/>
              </w:rPr>
            </w:pPr>
            <w:r w:rsidRPr="003D371A">
              <w:rPr>
                <w:lang w:val="en-GB"/>
              </w:rPr>
              <w:t>Eclipse IDE (Kepler Service Release 2)</w:t>
            </w:r>
          </w:p>
        </w:tc>
      </w:tr>
      <w:tr w:rsidR="000B586B" w:rsidRPr="003D371A" w:rsidTr="00AC55F8">
        <w:tc>
          <w:tcPr>
            <w:tcW w:w="2432" w:type="dxa"/>
            <w:shd w:val="clear" w:color="auto" w:fill="E6E6E6"/>
          </w:tcPr>
          <w:p w:rsidR="000B586B" w:rsidRPr="00964AEB" w:rsidRDefault="000B586B" w:rsidP="00C27ACE">
            <w:r w:rsidRPr="00964AEB">
              <w:t>Build-Management-Tool:</w:t>
            </w:r>
          </w:p>
        </w:tc>
        <w:tc>
          <w:tcPr>
            <w:tcW w:w="7037" w:type="dxa"/>
            <w:gridSpan w:val="2"/>
            <w:shd w:val="clear" w:color="auto" w:fill="E6E6E6"/>
          </w:tcPr>
          <w:p w:rsidR="000B586B" w:rsidRPr="003D371A" w:rsidRDefault="000B586B" w:rsidP="00901AD4">
            <w:pPr>
              <w:rPr>
                <w:lang w:val="en-GB"/>
              </w:rPr>
            </w:pPr>
            <w:r w:rsidRPr="003D371A">
              <w:rPr>
                <w:lang w:val="en-GB"/>
              </w:rPr>
              <w:t>Apache Maven (Maven-Tools Eclipse)</w:t>
            </w:r>
          </w:p>
        </w:tc>
      </w:tr>
      <w:tr w:rsidR="000B586B" w:rsidRPr="00964AEB" w:rsidTr="00AC55F8">
        <w:tc>
          <w:tcPr>
            <w:tcW w:w="2432" w:type="dxa"/>
            <w:shd w:val="clear" w:color="auto" w:fill="E6E6E6"/>
          </w:tcPr>
          <w:p w:rsidR="000B586B" w:rsidRPr="00964AEB" w:rsidRDefault="000B586B" w:rsidP="00C27ACE">
            <w:r w:rsidRPr="00964AEB">
              <w:t>Version-Control-System:</w:t>
            </w:r>
          </w:p>
        </w:tc>
        <w:tc>
          <w:tcPr>
            <w:tcW w:w="7037" w:type="dxa"/>
            <w:gridSpan w:val="2"/>
            <w:shd w:val="clear" w:color="auto" w:fill="E6E6E6"/>
          </w:tcPr>
          <w:p w:rsidR="000B586B" w:rsidRPr="00964AEB" w:rsidRDefault="000B586B" w:rsidP="00901AD4">
            <w:r w:rsidRPr="00964AEB">
              <w:t>GIT (GIT-Client Eclipse)</w:t>
            </w:r>
          </w:p>
        </w:tc>
      </w:tr>
      <w:tr w:rsidR="00660F40" w:rsidRPr="00964AEB" w:rsidTr="00AC55F8">
        <w:tc>
          <w:tcPr>
            <w:tcW w:w="2432" w:type="dxa"/>
            <w:shd w:val="clear" w:color="auto" w:fill="E6E6E6"/>
          </w:tcPr>
          <w:p w:rsidR="00660F40" w:rsidRPr="00964AEB" w:rsidRDefault="00660F40" w:rsidP="00C27ACE">
            <w:r>
              <w:t>Sonstige Tools:</w:t>
            </w:r>
          </w:p>
        </w:tc>
        <w:tc>
          <w:tcPr>
            <w:tcW w:w="7037" w:type="dxa"/>
            <w:gridSpan w:val="2"/>
            <w:shd w:val="clear" w:color="auto" w:fill="E6E6E6"/>
          </w:tcPr>
          <w:p w:rsidR="00660F40" w:rsidRPr="00964AEB" w:rsidRDefault="00660F40" w:rsidP="00901AD4">
            <w:r>
              <w:t>MS Word 2010, MS Visio 2010</w:t>
            </w:r>
          </w:p>
        </w:tc>
      </w:tr>
    </w:tbl>
    <w:p w:rsidR="00901AD4" w:rsidRPr="00964AEB" w:rsidRDefault="00901AD4" w:rsidP="00901AD4">
      <w:pPr>
        <w:pStyle w:val="Beschriftung"/>
      </w:pPr>
      <w:bookmarkStart w:id="2" w:name="_Toc371572880"/>
      <w:bookmarkStart w:id="3" w:name="_Toc390932760"/>
      <w:r w:rsidRPr="00964AEB">
        <w:t xml:space="preserve">Tabelle </w:t>
      </w:r>
      <w:r w:rsidRPr="00964AEB">
        <w:fldChar w:fldCharType="begin"/>
      </w:r>
      <w:r w:rsidRPr="00964AEB">
        <w:instrText xml:space="preserve"> SEQ Tabelle \* ARABIC </w:instrText>
      </w:r>
      <w:r w:rsidRPr="00964AEB">
        <w:fldChar w:fldCharType="separate"/>
      </w:r>
      <w:r w:rsidR="00070E65">
        <w:rPr>
          <w:noProof/>
        </w:rPr>
        <w:t>1</w:t>
      </w:r>
      <w:r w:rsidRPr="00964AEB">
        <w:fldChar w:fldCharType="end"/>
      </w:r>
      <w:r w:rsidRPr="00964AEB">
        <w:t xml:space="preserve">: </w:t>
      </w:r>
      <w:bookmarkEnd w:id="2"/>
      <w:r w:rsidRPr="00964AEB">
        <w:t>Technologien und Tools</w:t>
      </w:r>
      <w:bookmarkEnd w:id="3"/>
    </w:p>
    <w:p w:rsidR="001C4B4E" w:rsidRPr="00964AEB" w:rsidRDefault="001E5030" w:rsidP="008D0BD6">
      <w:pPr>
        <w:pStyle w:val="berschrift1"/>
      </w:pPr>
      <w:bookmarkStart w:id="4" w:name="_Toc390932701"/>
      <w:r w:rsidRPr="00964AEB">
        <w:t>Requirements und Use</w:t>
      </w:r>
      <w:r w:rsidR="005B763B" w:rsidRPr="00964AEB">
        <w:t xml:space="preserve"> </w:t>
      </w:r>
      <w:r w:rsidRPr="00964AEB">
        <w:t>Cases</w:t>
      </w:r>
      <w:bookmarkEnd w:id="4"/>
    </w:p>
    <w:p w:rsidR="006312CC" w:rsidRPr="00964AEB" w:rsidRDefault="00BA7771">
      <w:r w:rsidRPr="00964AEB">
        <w:t xml:space="preserve">In diesem Kapitel </w:t>
      </w:r>
      <w:r w:rsidR="005C766F" w:rsidRPr="00964AEB">
        <w:t xml:space="preserve">werden </w:t>
      </w:r>
      <w:r w:rsidRPr="00964AEB">
        <w:t xml:space="preserve">zuerst </w:t>
      </w:r>
      <w:r w:rsidR="005C766F" w:rsidRPr="00964AEB">
        <w:t xml:space="preserve">in kurzer Form die </w:t>
      </w:r>
      <w:r w:rsidR="005C766F" w:rsidRPr="00964AEB">
        <w:rPr>
          <w:i/>
        </w:rPr>
        <w:t>User Requirements</w:t>
      </w:r>
      <w:r w:rsidRPr="00964AEB">
        <w:t xml:space="preserve"> </w:t>
      </w:r>
      <w:r w:rsidR="00507819" w:rsidRPr="00964AEB">
        <w:t>formuliert</w:t>
      </w:r>
      <w:r w:rsidRPr="00964AEB">
        <w:t xml:space="preserve"> (basierend auf der Projektbeschreibung des </w:t>
      </w:r>
      <w:r w:rsidR="00FA5F2B" w:rsidRPr="00964AEB">
        <w:t>Dozenten</w:t>
      </w:r>
      <w:r w:rsidRPr="00964AEB">
        <w:t xml:space="preserve">). Dann folgt eine Erläuterung der </w:t>
      </w:r>
      <w:r w:rsidR="00F24595" w:rsidRPr="00964AEB">
        <w:rPr>
          <w:i/>
        </w:rPr>
        <w:t xml:space="preserve">System </w:t>
      </w:r>
      <w:r w:rsidRPr="00964AEB">
        <w:rPr>
          <w:i/>
        </w:rPr>
        <w:t>Requirements</w:t>
      </w:r>
      <w:r w:rsidRPr="00964AEB">
        <w:t xml:space="preserve">. </w:t>
      </w:r>
      <w:r w:rsidR="00E76262" w:rsidRPr="00964AEB">
        <w:t xml:space="preserve">Diese beschreiben in detaillierter Form die Systemfunktionen und </w:t>
      </w:r>
      <w:r w:rsidR="00B91471" w:rsidRPr="00964AEB">
        <w:t>Systeme</w:t>
      </w:r>
      <w:r w:rsidR="00E76262" w:rsidRPr="00964AEB">
        <w:t xml:space="preserve">igenschaften. </w:t>
      </w:r>
      <w:r w:rsidRPr="00964AEB">
        <w:t>Basierend auf den Requirements werden dann die</w:t>
      </w:r>
      <w:r w:rsidR="00625599" w:rsidRPr="00964AEB">
        <w:t xml:space="preserve"> wichtigsten</w:t>
      </w:r>
      <w:r w:rsidRPr="00964AEB">
        <w:t xml:space="preserve"> </w:t>
      </w:r>
      <w:r w:rsidRPr="00964AEB">
        <w:rPr>
          <w:i/>
        </w:rPr>
        <w:t>Use Cases</w:t>
      </w:r>
      <w:r w:rsidRPr="00964AEB">
        <w:t xml:space="preserve"> in einem Diagramm dargestellt. </w:t>
      </w:r>
    </w:p>
    <w:p w:rsidR="001C4B4E" w:rsidRPr="00964AEB" w:rsidRDefault="005C766F" w:rsidP="007050ED">
      <w:pPr>
        <w:pStyle w:val="berschrift2"/>
      </w:pPr>
      <w:bookmarkStart w:id="5" w:name="_Toc390932702"/>
      <w:r w:rsidRPr="00964AEB">
        <w:t>User Requirements</w:t>
      </w:r>
      <w:bookmarkEnd w:id="5"/>
    </w:p>
    <w:p w:rsidR="00FC3F87" w:rsidRPr="00964AEB" w:rsidRDefault="00FC3F87" w:rsidP="00FC3F87">
      <w:r w:rsidRPr="00964AEB">
        <w:t xml:space="preserve">Es soll eine Software erstellt werden, welche </w:t>
      </w:r>
      <w:r w:rsidR="00F50D79" w:rsidRPr="00964AEB">
        <w:t xml:space="preserve">gerichtete und ungerichtete </w:t>
      </w:r>
      <w:r w:rsidRPr="00964AEB">
        <w:t xml:space="preserve">Graphen </w:t>
      </w:r>
      <w:r w:rsidR="00F50D79" w:rsidRPr="00964AEB">
        <w:t xml:space="preserve">erstellen und </w:t>
      </w:r>
      <w:r w:rsidRPr="00964AEB">
        <w:t>darstellen kann</w:t>
      </w:r>
      <w:r w:rsidR="00F50D79" w:rsidRPr="00964AEB">
        <w:t>.</w:t>
      </w:r>
      <w:r w:rsidR="000775B7" w:rsidRPr="00964AEB">
        <w:t xml:space="preserve"> Die Software soll es ermöglichen</w:t>
      </w:r>
      <w:r w:rsidRPr="00964AEB">
        <w:t>, Graphen aus einer Datei zu laden, zu bearbeiten und in einer Datei zu speichern.</w:t>
      </w:r>
    </w:p>
    <w:p w:rsidR="001C4B4E" w:rsidRPr="00964AEB" w:rsidRDefault="00FC3F87" w:rsidP="00C71FEC">
      <w:r w:rsidRPr="00964AEB">
        <w:t xml:space="preserve">Gleichzeitig soll die Software zur Visualisierung der Traversierung von Graphen dienen. </w:t>
      </w:r>
      <w:r w:rsidR="00C71FEC" w:rsidRPr="00964AEB">
        <w:t xml:space="preserve">Verschiedene Algorithmen wie z. B. Tiefensuche, Breitensuche, Dijkstra oder Kruskal </w:t>
      </w:r>
      <w:r w:rsidRPr="00964AEB">
        <w:t>soll</w:t>
      </w:r>
      <w:r w:rsidR="00C71FEC" w:rsidRPr="00964AEB">
        <w:t>en</w:t>
      </w:r>
      <w:r w:rsidRPr="00964AEB">
        <w:t xml:space="preserve"> mit diesem Werkzeug auf einfache Weise visualisierbar werden. </w:t>
      </w:r>
      <w:r w:rsidR="00C71FEC" w:rsidRPr="00964AEB">
        <w:t xml:space="preserve">Die Visualisierung der Algorithmen soll dabei entweder in einer Animation oder Schritt für Schritt möglich sein. </w:t>
      </w:r>
      <w:r w:rsidR="00450A48" w:rsidRPr="00964AEB">
        <w:t xml:space="preserve">Die Applikation </w:t>
      </w:r>
      <w:r w:rsidRPr="00964AEB">
        <w:t>soll sich als didaktisches Hilfsmittel für beliebige Graphen-Algorithmen eignen.</w:t>
      </w:r>
    </w:p>
    <w:p w:rsidR="001C4B4E" w:rsidRPr="00964AEB" w:rsidRDefault="00F24595" w:rsidP="009C1039">
      <w:pPr>
        <w:pStyle w:val="berschrift2"/>
      </w:pPr>
      <w:bookmarkStart w:id="6" w:name="_Toc390932703"/>
      <w:r w:rsidRPr="00964AEB">
        <w:t xml:space="preserve">System </w:t>
      </w:r>
      <w:r w:rsidR="00397BA7" w:rsidRPr="00964AEB">
        <w:t>Requirements</w:t>
      </w:r>
      <w:bookmarkEnd w:id="6"/>
    </w:p>
    <w:p w:rsidR="00E61835" w:rsidRPr="00964AEB" w:rsidRDefault="00FC5A31" w:rsidP="00C824E0">
      <w:r w:rsidRPr="00964AEB">
        <w:t xml:space="preserve">Die System Requirements bestehen zum grössten Teil aus </w:t>
      </w:r>
      <w:r w:rsidRPr="00964AEB">
        <w:rPr>
          <w:i/>
        </w:rPr>
        <w:t>funktionalen Requirements</w:t>
      </w:r>
      <w:r w:rsidRPr="00964AEB">
        <w:t xml:space="preserve">. </w:t>
      </w:r>
      <w:r w:rsidR="00E34726" w:rsidRPr="00964AEB">
        <w:t xml:space="preserve">Diese beschreiben die </w:t>
      </w:r>
      <w:r w:rsidR="00287290" w:rsidRPr="00964AEB">
        <w:t xml:space="preserve">konkrete </w:t>
      </w:r>
      <w:r w:rsidR="00E34726" w:rsidRPr="00964AEB">
        <w:t>Funktionalität der Applikation.</w:t>
      </w:r>
      <w:r w:rsidR="00287290" w:rsidRPr="00964AEB">
        <w:t xml:space="preserve"> Es gibt aber auch einige </w:t>
      </w:r>
      <w:r w:rsidR="00287290" w:rsidRPr="00964AEB">
        <w:rPr>
          <w:i/>
        </w:rPr>
        <w:t>nicht-funktionale Requirements</w:t>
      </w:r>
      <w:r w:rsidR="00287290" w:rsidRPr="00964AEB">
        <w:t>, welche allgemeine Systemeigenschaften beschreiben.</w:t>
      </w:r>
    </w:p>
    <w:p w:rsidR="007B77AC" w:rsidRPr="00964AEB" w:rsidRDefault="007B77AC">
      <w:pPr>
        <w:spacing w:line="240" w:lineRule="auto"/>
      </w:pPr>
      <w:r w:rsidRPr="00964AEB">
        <w:br w:type="page"/>
      </w:r>
    </w:p>
    <w:p w:rsidR="00E61835" w:rsidRPr="00964AEB" w:rsidRDefault="00E61835" w:rsidP="00E61835">
      <w:pPr>
        <w:pStyle w:val="berschrift3"/>
      </w:pPr>
      <w:bookmarkStart w:id="7" w:name="_Toc390932704"/>
      <w:r w:rsidRPr="00964AEB">
        <w:lastRenderedPageBreak/>
        <w:t>Funktionale Requirements</w:t>
      </w:r>
      <w:bookmarkEnd w:id="7"/>
      <w:r w:rsidR="00287290" w:rsidRPr="00964AEB">
        <w:t xml:space="preserve"> </w:t>
      </w:r>
    </w:p>
    <w:p w:rsidR="00E545D6" w:rsidRPr="00964AEB" w:rsidRDefault="00E545D6" w:rsidP="00E545D6"/>
    <w:tbl>
      <w:tblPr>
        <w:tblW w:w="9440"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9440"/>
      </w:tblGrid>
      <w:tr w:rsidR="00E545D6" w:rsidRPr="00964AEB" w:rsidTr="00985363">
        <w:tc>
          <w:tcPr>
            <w:tcW w:w="9440" w:type="dxa"/>
            <w:tcBorders>
              <w:top w:val="nil"/>
              <w:left w:val="nil"/>
              <w:bottom w:val="nil"/>
              <w:right w:val="nil"/>
            </w:tcBorders>
            <w:shd w:val="clear" w:color="auto" w:fill="A6A6A6"/>
          </w:tcPr>
          <w:p w:rsidR="00E545D6" w:rsidRPr="00964AEB" w:rsidRDefault="00E545D6" w:rsidP="009621A2">
            <w:pPr>
              <w:rPr>
                <w:b/>
              </w:rPr>
            </w:pPr>
            <w:r w:rsidRPr="00964AEB">
              <w:t>Neuen Graphen erstellen:</w:t>
            </w:r>
          </w:p>
        </w:tc>
      </w:tr>
      <w:tr w:rsidR="00985363" w:rsidRPr="00964AEB" w:rsidTr="00985363">
        <w:tc>
          <w:tcPr>
            <w:tcW w:w="9440" w:type="dxa"/>
            <w:shd w:val="clear" w:color="auto" w:fill="E6E6E6"/>
          </w:tcPr>
          <w:p w:rsidR="00985363" w:rsidRPr="00964AEB" w:rsidRDefault="00985363" w:rsidP="007643C0">
            <w:r w:rsidRPr="00964AEB">
              <w:t>Gerichtet oder ungerichtet</w:t>
            </w:r>
          </w:p>
        </w:tc>
      </w:tr>
      <w:tr w:rsidR="00985363" w:rsidRPr="00964AEB" w:rsidTr="00985363">
        <w:tc>
          <w:tcPr>
            <w:tcW w:w="9440" w:type="dxa"/>
            <w:shd w:val="clear" w:color="auto" w:fill="E6E6E6"/>
          </w:tcPr>
          <w:p w:rsidR="00985363" w:rsidRPr="00964AEB" w:rsidRDefault="00985363" w:rsidP="007643C0">
            <w:r w:rsidRPr="00964AEB">
              <w:t>Gewichtet oder ungewichtet (wenn ungewichtet, dann ist das Gewicht bei allen Kanten = 1)</w:t>
            </w:r>
          </w:p>
        </w:tc>
      </w:tr>
      <w:tr w:rsidR="00985363" w:rsidRPr="00964AEB" w:rsidTr="00985363">
        <w:tc>
          <w:tcPr>
            <w:tcW w:w="9440" w:type="dxa"/>
            <w:shd w:val="clear" w:color="auto" w:fill="E6E6E6"/>
          </w:tcPr>
          <w:p w:rsidR="00985363" w:rsidRPr="00964AEB" w:rsidRDefault="00985363" w:rsidP="007643C0">
            <w:r w:rsidRPr="00964AEB">
              <w:t>Schlingen sind bei gerichteten und ungerichteten Graphen zulässig</w:t>
            </w:r>
          </w:p>
        </w:tc>
      </w:tr>
      <w:tr w:rsidR="00985363" w:rsidRPr="00964AEB" w:rsidTr="00985363">
        <w:tc>
          <w:tcPr>
            <w:tcW w:w="9440" w:type="dxa"/>
            <w:shd w:val="clear" w:color="auto" w:fill="E6E6E6"/>
          </w:tcPr>
          <w:p w:rsidR="00985363" w:rsidRPr="00964AEB" w:rsidRDefault="00985363" w:rsidP="007643C0">
            <w:r w:rsidRPr="00964AEB">
              <w:t xml:space="preserve">Mehrfachkanten und Hyperkanten sind </w:t>
            </w:r>
            <w:r w:rsidRPr="00964AEB">
              <w:rPr>
                <w:i/>
              </w:rPr>
              <w:t>nicht</w:t>
            </w:r>
            <w:r w:rsidRPr="00964AEB">
              <w:t xml:space="preserve"> zulässig</w:t>
            </w:r>
          </w:p>
        </w:tc>
      </w:tr>
    </w:tbl>
    <w:p w:rsidR="00E545D6" w:rsidRPr="00964AEB" w:rsidRDefault="00511997" w:rsidP="00511997">
      <w:pPr>
        <w:pStyle w:val="Beschriftung"/>
      </w:pPr>
      <w:bookmarkStart w:id="8" w:name="_Toc390932761"/>
      <w:r w:rsidRPr="00964AEB">
        <w:t xml:space="preserve">Tabelle </w:t>
      </w:r>
      <w:r w:rsidRPr="00964AEB">
        <w:fldChar w:fldCharType="begin"/>
      </w:r>
      <w:r w:rsidRPr="00964AEB">
        <w:instrText xml:space="preserve"> SEQ Tabelle \* ARABIC </w:instrText>
      </w:r>
      <w:r w:rsidRPr="00964AEB">
        <w:fldChar w:fldCharType="separate"/>
      </w:r>
      <w:r w:rsidR="00070E65">
        <w:rPr>
          <w:noProof/>
        </w:rPr>
        <w:t>2</w:t>
      </w:r>
      <w:r w:rsidRPr="00964AEB">
        <w:fldChar w:fldCharType="end"/>
      </w:r>
      <w:r w:rsidRPr="00964AEB">
        <w:t xml:space="preserve">: </w:t>
      </w:r>
      <w:r w:rsidR="007B77AC" w:rsidRPr="00964AEB">
        <w:t xml:space="preserve">Funktionale </w:t>
      </w:r>
      <w:r w:rsidRPr="00964AEB">
        <w:t>Requirement</w:t>
      </w:r>
      <w:r w:rsidR="00C43052" w:rsidRPr="00964AEB">
        <w:t>s</w:t>
      </w:r>
      <w:r w:rsidR="00AA64E9" w:rsidRPr="00964AEB">
        <w:t xml:space="preserve"> - n</w:t>
      </w:r>
      <w:r w:rsidRPr="00964AEB">
        <w:t>euen Graphen erstellen</w:t>
      </w:r>
      <w:bookmarkEnd w:id="8"/>
    </w:p>
    <w:p w:rsidR="00B52460" w:rsidRPr="00964AEB" w:rsidRDefault="00B52460" w:rsidP="00B52460"/>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1843"/>
        <w:gridCol w:w="7597"/>
        <w:gridCol w:w="29"/>
      </w:tblGrid>
      <w:tr w:rsidR="00A96E45" w:rsidRPr="00964AEB" w:rsidTr="009621A2">
        <w:trPr>
          <w:gridAfter w:val="1"/>
          <w:wAfter w:w="29" w:type="dxa"/>
        </w:trPr>
        <w:tc>
          <w:tcPr>
            <w:tcW w:w="9440" w:type="dxa"/>
            <w:gridSpan w:val="2"/>
            <w:tcBorders>
              <w:top w:val="nil"/>
              <w:left w:val="nil"/>
              <w:bottom w:val="nil"/>
              <w:right w:val="nil"/>
            </w:tcBorders>
            <w:shd w:val="clear" w:color="auto" w:fill="A6A6A6"/>
          </w:tcPr>
          <w:p w:rsidR="00A96E45" w:rsidRPr="00964AEB" w:rsidRDefault="00A96E45" w:rsidP="009621A2">
            <w:pPr>
              <w:rPr>
                <w:b/>
              </w:rPr>
            </w:pPr>
            <w:r w:rsidRPr="00964AEB">
              <w:t>Graph-Elemente (</w:t>
            </w:r>
            <w:r w:rsidR="007643C0" w:rsidRPr="00964AEB">
              <w:t>Knoten und Kanten</w:t>
            </w:r>
            <w:r w:rsidRPr="00964AEB">
              <w:t>) bearbeiten:</w:t>
            </w:r>
          </w:p>
        </w:tc>
      </w:tr>
      <w:tr w:rsidR="00A96E45" w:rsidRPr="00964AEB" w:rsidTr="009621A2">
        <w:tc>
          <w:tcPr>
            <w:tcW w:w="9469" w:type="dxa"/>
            <w:gridSpan w:val="3"/>
            <w:shd w:val="clear" w:color="auto" w:fill="E6E6E6"/>
          </w:tcPr>
          <w:p w:rsidR="00A96E45" w:rsidRPr="00964AEB" w:rsidRDefault="007643C0" w:rsidP="009621A2">
            <w:r w:rsidRPr="00964AEB">
              <w:t>Eindeutigen</w:t>
            </w:r>
            <w:r w:rsidR="00A96E45" w:rsidRPr="00964AEB">
              <w:t xml:space="preserve"> Name (ID) festlegen und anzeigen</w:t>
            </w:r>
          </w:p>
        </w:tc>
      </w:tr>
      <w:tr w:rsidR="000130D2" w:rsidRPr="00964AEB" w:rsidTr="00A96E45">
        <w:tc>
          <w:tcPr>
            <w:tcW w:w="1843" w:type="dxa"/>
            <w:vMerge w:val="restart"/>
            <w:shd w:val="clear" w:color="auto" w:fill="E6E6E6"/>
          </w:tcPr>
          <w:p w:rsidR="000130D2" w:rsidRPr="00964AEB" w:rsidRDefault="000130D2" w:rsidP="009621A2">
            <w:r w:rsidRPr="00964AEB">
              <w:t>Knoten:</w:t>
            </w:r>
          </w:p>
        </w:tc>
        <w:tc>
          <w:tcPr>
            <w:tcW w:w="7626" w:type="dxa"/>
            <w:gridSpan w:val="2"/>
            <w:shd w:val="clear" w:color="auto" w:fill="E6E6E6"/>
          </w:tcPr>
          <w:p w:rsidR="000130D2" w:rsidRPr="00964AEB" w:rsidRDefault="000130D2" w:rsidP="009621A2">
            <w:pPr>
              <w:ind w:right="-2460"/>
            </w:pPr>
            <w:r w:rsidRPr="00964AEB">
              <w:t>Neuen Knoten einfügen</w:t>
            </w:r>
          </w:p>
        </w:tc>
      </w:tr>
      <w:tr w:rsidR="000130D2" w:rsidRPr="00964AEB" w:rsidTr="00A96E45">
        <w:tc>
          <w:tcPr>
            <w:tcW w:w="1843" w:type="dxa"/>
            <w:vMerge/>
            <w:shd w:val="clear" w:color="auto" w:fill="E6E6E6"/>
          </w:tcPr>
          <w:p w:rsidR="000130D2" w:rsidRPr="00964AEB" w:rsidRDefault="000130D2" w:rsidP="009621A2"/>
        </w:tc>
        <w:tc>
          <w:tcPr>
            <w:tcW w:w="7626" w:type="dxa"/>
            <w:gridSpan w:val="2"/>
            <w:shd w:val="clear" w:color="auto" w:fill="E6E6E6"/>
          </w:tcPr>
          <w:p w:rsidR="000130D2" w:rsidRPr="00964AEB" w:rsidRDefault="000130D2" w:rsidP="009621A2">
            <w:r w:rsidRPr="00964AEB">
              <w:t>Knoten löschen (inzidente Kanten werden automatisch gelöscht)</w:t>
            </w:r>
          </w:p>
        </w:tc>
      </w:tr>
      <w:tr w:rsidR="000130D2" w:rsidRPr="00964AEB" w:rsidTr="00A96E45">
        <w:tc>
          <w:tcPr>
            <w:tcW w:w="1843" w:type="dxa"/>
            <w:vMerge/>
            <w:shd w:val="clear" w:color="auto" w:fill="E6E6E6"/>
          </w:tcPr>
          <w:p w:rsidR="000130D2" w:rsidRPr="00964AEB" w:rsidRDefault="000130D2" w:rsidP="009621A2"/>
        </w:tc>
        <w:tc>
          <w:tcPr>
            <w:tcW w:w="7626" w:type="dxa"/>
            <w:gridSpan w:val="2"/>
            <w:shd w:val="clear" w:color="auto" w:fill="E6E6E6"/>
          </w:tcPr>
          <w:p w:rsidR="000130D2" w:rsidRPr="00964AEB" w:rsidRDefault="000130D2" w:rsidP="009621A2">
            <w:r w:rsidRPr="00964AEB">
              <w:t xml:space="preserve">Höhe und Breite ändern: </w:t>
            </w:r>
          </w:p>
          <w:p w:rsidR="000130D2" w:rsidRPr="00964AEB" w:rsidRDefault="000130D2" w:rsidP="009621A2">
            <w:r w:rsidRPr="00964AEB">
              <w:t>Darstellung als Kreis oder Ellipse</w:t>
            </w:r>
          </w:p>
        </w:tc>
      </w:tr>
      <w:tr w:rsidR="000130D2" w:rsidRPr="00964AEB" w:rsidTr="00A96E45">
        <w:tc>
          <w:tcPr>
            <w:tcW w:w="1843" w:type="dxa"/>
            <w:vMerge/>
            <w:shd w:val="clear" w:color="auto" w:fill="E6E6E6"/>
          </w:tcPr>
          <w:p w:rsidR="000130D2" w:rsidRPr="00964AEB" w:rsidRDefault="000130D2" w:rsidP="009621A2"/>
        </w:tc>
        <w:tc>
          <w:tcPr>
            <w:tcW w:w="7626" w:type="dxa"/>
            <w:gridSpan w:val="2"/>
            <w:shd w:val="clear" w:color="auto" w:fill="E6E6E6"/>
          </w:tcPr>
          <w:p w:rsidR="000130D2" w:rsidRPr="00964AEB" w:rsidRDefault="000130D2" w:rsidP="009621A2">
            <w:r w:rsidRPr="00964AEB">
              <w:t xml:space="preserve">Maximal einen Startknoten festlegen (optional): </w:t>
            </w:r>
          </w:p>
          <w:p w:rsidR="000130D2" w:rsidRPr="00964AEB" w:rsidRDefault="000130D2" w:rsidP="009621A2">
            <w:r w:rsidRPr="00964AEB">
              <w:t>Darstellung als gestrichelter Kreis oder Ellipse</w:t>
            </w:r>
          </w:p>
        </w:tc>
      </w:tr>
      <w:tr w:rsidR="000130D2" w:rsidRPr="00964AEB" w:rsidTr="00A96E45">
        <w:tc>
          <w:tcPr>
            <w:tcW w:w="1843" w:type="dxa"/>
            <w:vMerge/>
            <w:shd w:val="clear" w:color="auto" w:fill="E6E6E6"/>
          </w:tcPr>
          <w:p w:rsidR="000130D2" w:rsidRPr="00964AEB" w:rsidRDefault="000130D2" w:rsidP="009621A2"/>
        </w:tc>
        <w:tc>
          <w:tcPr>
            <w:tcW w:w="7626" w:type="dxa"/>
            <w:gridSpan w:val="2"/>
            <w:shd w:val="clear" w:color="auto" w:fill="E6E6E6"/>
          </w:tcPr>
          <w:p w:rsidR="000130D2" w:rsidRPr="00964AEB" w:rsidRDefault="000130D2" w:rsidP="009621A2">
            <w:r w:rsidRPr="00964AEB">
              <w:t>Maximal einen Endknoten festlegen (optional):</w:t>
            </w:r>
            <w:r w:rsidRPr="00964AEB">
              <w:br/>
              <w:t>Darstellung als gepunkteter Kreis oder Ellipse</w:t>
            </w:r>
          </w:p>
        </w:tc>
      </w:tr>
      <w:tr w:rsidR="000130D2" w:rsidRPr="00964AEB" w:rsidTr="007B0097">
        <w:tc>
          <w:tcPr>
            <w:tcW w:w="1843" w:type="dxa"/>
            <w:vMerge/>
            <w:shd w:val="clear" w:color="auto" w:fill="E6E6E6"/>
          </w:tcPr>
          <w:p w:rsidR="000130D2" w:rsidRPr="00964AEB" w:rsidRDefault="000130D2" w:rsidP="009621A2"/>
        </w:tc>
        <w:tc>
          <w:tcPr>
            <w:tcW w:w="7626" w:type="dxa"/>
            <w:gridSpan w:val="2"/>
            <w:tcBorders>
              <w:top w:val="single" w:sz="8" w:space="0" w:color="FFFFFF"/>
              <w:bottom w:val="single" w:sz="8" w:space="0" w:color="FFFFFF"/>
              <w:right w:val="single" w:sz="8" w:space="0" w:color="FFFFFF"/>
            </w:tcBorders>
            <w:shd w:val="clear" w:color="auto" w:fill="E6E6E6"/>
          </w:tcPr>
          <w:p w:rsidR="000130D2" w:rsidRPr="00964AEB" w:rsidRDefault="000130D2" w:rsidP="00731534">
            <w:r w:rsidRPr="00964AEB">
              <w:t xml:space="preserve">Position ändern durch </w:t>
            </w:r>
            <w:r w:rsidR="00731534" w:rsidRPr="00964AEB">
              <w:rPr>
                <w:i/>
              </w:rPr>
              <w:t>Drag and Drop</w:t>
            </w:r>
          </w:p>
        </w:tc>
      </w:tr>
      <w:tr w:rsidR="007643C0" w:rsidRPr="00964AEB" w:rsidTr="009621A2">
        <w:tc>
          <w:tcPr>
            <w:tcW w:w="1843" w:type="dxa"/>
            <w:vMerge w:val="restart"/>
            <w:tcBorders>
              <w:top w:val="single" w:sz="8" w:space="0" w:color="FFFFFF"/>
              <w:left w:val="single" w:sz="8" w:space="0" w:color="FFFFFF"/>
              <w:right w:val="single" w:sz="8" w:space="0" w:color="FFFFFF"/>
            </w:tcBorders>
            <w:shd w:val="clear" w:color="auto" w:fill="E6E6E6"/>
          </w:tcPr>
          <w:p w:rsidR="007643C0" w:rsidRPr="00964AEB" w:rsidRDefault="007643C0" w:rsidP="009621A2">
            <w:r w:rsidRPr="00964AEB">
              <w:t>Kanten:</w:t>
            </w:r>
          </w:p>
        </w:tc>
        <w:tc>
          <w:tcPr>
            <w:tcW w:w="7626" w:type="dxa"/>
            <w:gridSpan w:val="2"/>
            <w:tcBorders>
              <w:top w:val="single" w:sz="8" w:space="0" w:color="FFFFFF"/>
              <w:left w:val="single" w:sz="8" w:space="0" w:color="FFFFFF"/>
              <w:bottom w:val="single" w:sz="8" w:space="0" w:color="FFFFFF"/>
              <w:right w:val="single" w:sz="8" w:space="0" w:color="FFFFFF"/>
            </w:tcBorders>
            <w:shd w:val="clear" w:color="auto" w:fill="E6E6E6"/>
          </w:tcPr>
          <w:p w:rsidR="007643C0" w:rsidRPr="00964AEB" w:rsidRDefault="007643C0" w:rsidP="009621A2">
            <w:r w:rsidRPr="00964AEB">
              <w:t>Neue Kante zwischen zwei Knoten einfügen</w:t>
            </w:r>
          </w:p>
        </w:tc>
      </w:tr>
      <w:tr w:rsidR="007643C0" w:rsidRPr="00964AEB" w:rsidTr="009621A2">
        <w:tc>
          <w:tcPr>
            <w:tcW w:w="1843" w:type="dxa"/>
            <w:vMerge/>
            <w:tcBorders>
              <w:left w:val="single" w:sz="8" w:space="0" w:color="FFFFFF"/>
              <w:right w:val="single" w:sz="8" w:space="0" w:color="FFFFFF"/>
            </w:tcBorders>
            <w:shd w:val="clear" w:color="auto" w:fill="E6E6E6"/>
          </w:tcPr>
          <w:p w:rsidR="007643C0" w:rsidRPr="00964AEB" w:rsidRDefault="007643C0" w:rsidP="009621A2"/>
        </w:tc>
        <w:tc>
          <w:tcPr>
            <w:tcW w:w="7626" w:type="dxa"/>
            <w:gridSpan w:val="2"/>
            <w:tcBorders>
              <w:top w:val="single" w:sz="8" w:space="0" w:color="FFFFFF"/>
              <w:left w:val="single" w:sz="8" w:space="0" w:color="FFFFFF"/>
              <w:bottom w:val="single" w:sz="8" w:space="0" w:color="FFFFFF"/>
              <w:right w:val="single" w:sz="8" w:space="0" w:color="FFFFFF"/>
            </w:tcBorders>
            <w:shd w:val="clear" w:color="auto" w:fill="E6E6E6"/>
          </w:tcPr>
          <w:p w:rsidR="007643C0" w:rsidRPr="00964AEB" w:rsidRDefault="007643C0" w:rsidP="009621A2">
            <w:r w:rsidRPr="00964AEB">
              <w:t>Kante löschen</w:t>
            </w:r>
          </w:p>
        </w:tc>
      </w:tr>
      <w:tr w:rsidR="007643C0" w:rsidRPr="00964AEB" w:rsidTr="009621A2">
        <w:tc>
          <w:tcPr>
            <w:tcW w:w="1843" w:type="dxa"/>
            <w:vMerge/>
            <w:tcBorders>
              <w:left w:val="single" w:sz="8" w:space="0" w:color="FFFFFF"/>
              <w:right w:val="single" w:sz="8" w:space="0" w:color="FFFFFF"/>
            </w:tcBorders>
            <w:shd w:val="clear" w:color="auto" w:fill="E6E6E6"/>
          </w:tcPr>
          <w:p w:rsidR="007643C0" w:rsidRPr="00964AEB" w:rsidRDefault="007643C0" w:rsidP="009621A2"/>
        </w:tc>
        <w:tc>
          <w:tcPr>
            <w:tcW w:w="7626" w:type="dxa"/>
            <w:gridSpan w:val="2"/>
            <w:tcBorders>
              <w:top w:val="single" w:sz="8" w:space="0" w:color="FFFFFF"/>
              <w:left w:val="single" w:sz="8" w:space="0" w:color="FFFFFF"/>
              <w:bottom w:val="single" w:sz="8" w:space="0" w:color="FFFFFF"/>
              <w:right w:val="single" w:sz="8" w:space="0" w:color="FFFFFF"/>
            </w:tcBorders>
            <w:shd w:val="clear" w:color="auto" w:fill="E6E6E6"/>
          </w:tcPr>
          <w:p w:rsidR="007643C0" w:rsidRPr="00964AEB" w:rsidRDefault="007643C0" w:rsidP="009621A2">
            <w:r w:rsidRPr="00964AEB">
              <w:t>Darstellung als Pfeil (gerichtet) oder Linie (ungerichtet)</w:t>
            </w:r>
          </w:p>
        </w:tc>
      </w:tr>
      <w:tr w:rsidR="007643C0" w:rsidRPr="00964AEB" w:rsidTr="009621A2">
        <w:tc>
          <w:tcPr>
            <w:tcW w:w="1843" w:type="dxa"/>
            <w:vMerge/>
            <w:tcBorders>
              <w:left w:val="single" w:sz="8" w:space="0" w:color="FFFFFF"/>
              <w:bottom w:val="single" w:sz="8" w:space="0" w:color="FFFFFF"/>
              <w:right w:val="single" w:sz="8" w:space="0" w:color="FFFFFF"/>
            </w:tcBorders>
            <w:shd w:val="clear" w:color="auto" w:fill="E6E6E6"/>
          </w:tcPr>
          <w:p w:rsidR="007643C0" w:rsidRPr="00964AEB" w:rsidRDefault="007643C0" w:rsidP="009621A2"/>
        </w:tc>
        <w:tc>
          <w:tcPr>
            <w:tcW w:w="7626" w:type="dxa"/>
            <w:gridSpan w:val="2"/>
            <w:tcBorders>
              <w:top w:val="single" w:sz="8" w:space="0" w:color="FFFFFF"/>
              <w:left w:val="single" w:sz="8" w:space="0" w:color="FFFFFF"/>
              <w:bottom w:val="single" w:sz="8" w:space="0" w:color="FFFFFF"/>
              <w:right w:val="single" w:sz="8" w:space="0" w:color="FFFFFF"/>
            </w:tcBorders>
            <w:shd w:val="clear" w:color="auto" w:fill="E6E6E6"/>
          </w:tcPr>
          <w:p w:rsidR="007643C0" w:rsidRPr="00964AEB" w:rsidRDefault="007643C0" w:rsidP="009621A2">
            <w:r w:rsidRPr="00964AEB">
              <w:t>Gewicht festlegen und anzeigen</w:t>
            </w:r>
          </w:p>
        </w:tc>
      </w:tr>
    </w:tbl>
    <w:p w:rsidR="00A96E45" w:rsidRPr="00964AEB" w:rsidRDefault="00511997" w:rsidP="00511997">
      <w:pPr>
        <w:pStyle w:val="Beschriftung"/>
      </w:pPr>
      <w:bookmarkStart w:id="9" w:name="_Toc390932762"/>
      <w:r w:rsidRPr="00964AEB">
        <w:t xml:space="preserve">Tabelle </w:t>
      </w:r>
      <w:r w:rsidRPr="00964AEB">
        <w:fldChar w:fldCharType="begin"/>
      </w:r>
      <w:r w:rsidRPr="00964AEB">
        <w:instrText xml:space="preserve"> SEQ Tabelle \* ARABIC </w:instrText>
      </w:r>
      <w:r w:rsidRPr="00964AEB">
        <w:fldChar w:fldCharType="separate"/>
      </w:r>
      <w:r w:rsidR="00070E65">
        <w:rPr>
          <w:noProof/>
        </w:rPr>
        <w:t>3</w:t>
      </w:r>
      <w:r w:rsidRPr="00964AEB">
        <w:fldChar w:fldCharType="end"/>
      </w:r>
      <w:r w:rsidRPr="00964AEB">
        <w:t xml:space="preserve">: </w:t>
      </w:r>
      <w:r w:rsidR="0076521D" w:rsidRPr="00964AEB">
        <w:t xml:space="preserve">Funktionale </w:t>
      </w:r>
      <w:r w:rsidRPr="00964AEB">
        <w:t>Requirement</w:t>
      </w:r>
      <w:r w:rsidR="00C43052" w:rsidRPr="00964AEB">
        <w:t>s</w:t>
      </w:r>
      <w:r w:rsidRPr="00964AEB">
        <w:t xml:space="preserve"> - Graph-Elemente bearbeiten</w:t>
      </w:r>
      <w:bookmarkEnd w:id="9"/>
    </w:p>
    <w:p w:rsidR="00B52460" w:rsidRPr="00964AEB" w:rsidRDefault="00B52460" w:rsidP="00B52460"/>
    <w:tbl>
      <w:tblPr>
        <w:tblW w:w="9440"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9440"/>
      </w:tblGrid>
      <w:tr w:rsidR="00985363" w:rsidRPr="00964AEB" w:rsidTr="009621A2">
        <w:tc>
          <w:tcPr>
            <w:tcW w:w="9440" w:type="dxa"/>
            <w:tcBorders>
              <w:top w:val="nil"/>
              <w:left w:val="nil"/>
              <w:bottom w:val="nil"/>
              <w:right w:val="nil"/>
            </w:tcBorders>
            <w:shd w:val="clear" w:color="auto" w:fill="A6A6A6"/>
          </w:tcPr>
          <w:p w:rsidR="00985363" w:rsidRPr="00964AEB" w:rsidRDefault="00985363" w:rsidP="007043A1">
            <w:pPr>
              <w:rPr>
                <w:b/>
              </w:rPr>
            </w:pPr>
            <w:r w:rsidRPr="00964AEB">
              <w:t>Graphen bearbeiten:</w:t>
            </w:r>
          </w:p>
        </w:tc>
      </w:tr>
      <w:tr w:rsidR="00985363" w:rsidRPr="00964AEB" w:rsidTr="009621A2">
        <w:tc>
          <w:tcPr>
            <w:tcW w:w="9440" w:type="dxa"/>
            <w:shd w:val="clear" w:color="auto" w:fill="E6E6E6"/>
          </w:tcPr>
          <w:p w:rsidR="00985363" w:rsidRPr="00964AEB" w:rsidRDefault="00985363" w:rsidP="007643C0">
            <w:r w:rsidRPr="00964AEB">
              <w:t>Name und Beschreibung ändern und anzeigen</w:t>
            </w:r>
          </w:p>
        </w:tc>
      </w:tr>
      <w:tr w:rsidR="00985363" w:rsidRPr="00964AEB" w:rsidTr="009621A2">
        <w:tc>
          <w:tcPr>
            <w:tcW w:w="9440" w:type="dxa"/>
            <w:shd w:val="clear" w:color="auto" w:fill="E6E6E6"/>
          </w:tcPr>
          <w:p w:rsidR="00985363" w:rsidRPr="00964AEB" w:rsidRDefault="00985363" w:rsidP="007643C0">
            <w:r w:rsidRPr="00964AEB">
              <w:t>Verschiebung, Drehung, Scherung</w:t>
            </w:r>
          </w:p>
        </w:tc>
      </w:tr>
    </w:tbl>
    <w:p w:rsidR="00E61835" w:rsidRPr="00964AEB" w:rsidRDefault="001377C6" w:rsidP="001377C6">
      <w:pPr>
        <w:pStyle w:val="Beschriftung"/>
      </w:pPr>
      <w:bookmarkStart w:id="10" w:name="_Toc390932763"/>
      <w:r w:rsidRPr="00964AEB">
        <w:t xml:space="preserve">Tabelle </w:t>
      </w:r>
      <w:r w:rsidRPr="00964AEB">
        <w:fldChar w:fldCharType="begin"/>
      </w:r>
      <w:r w:rsidRPr="00964AEB">
        <w:instrText xml:space="preserve"> SEQ Tabelle \* ARABIC </w:instrText>
      </w:r>
      <w:r w:rsidRPr="00964AEB">
        <w:fldChar w:fldCharType="separate"/>
      </w:r>
      <w:r w:rsidR="00070E65">
        <w:rPr>
          <w:noProof/>
        </w:rPr>
        <w:t>4</w:t>
      </w:r>
      <w:r w:rsidRPr="00964AEB">
        <w:fldChar w:fldCharType="end"/>
      </w:r>
      <w:r w:rsidRPr="00964AEB">
        <w:t xml:space="preserve">: </w:t>
      </w:r>
      <w:r w:rsidR="0076521D" w:rsidRPr="00964AEB">
        <w:t xml:space="preserve">Funktionale </w:t>
      </w:r>
      <w:r w:rsidRPr="00964AEB">
        <w:t>Requirement</w:t>
      </w:r>
      <w:r w:rsidR="00C43052" w:rsidRPr="00964AEB">
        <w:t>s</w:t>
      </w:r>
      <w:r w:rsidRPr="00964AEB">
        <w:t xml:space="preserve"> - Graphen bearbeiten</w:t>
      </w:r>
      <w:bookmarkEnd w:id="10"/>
    </w:p>
    <w:p w:rsidR="00B52460" w:rsidRPr="00964AEB" w:rsidRDefault="00B52460" w:rsidP="00B52460"/>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1985"/>
        <w:gridCol w:w="7455"/>
        <w:gridCol w:w="29"/>
      </w:tblGrid>
      <w:tr w:rsidR="001377C6" w:rsidRPr="00964AEB" w:rsidTr="0008161B">
        <w:trPr>
          <w:gridAfter w:val="1"/>
          <w:wAfter w:w="29" w:type="dxa"/>
          <w:cantSplit/>
        </w:trPr>
        <w:tc>
          <w:tcPr>
            <w:tcW w:w="9440" w:type="dxa"/>
            <w:gridSpan w:val="2"/>
            <w:tcBorders>
              <w:top w:val="nil"/>
              <w:left w:val="nil"/>
              <w:bottom w:val="nil"/>
              <w:right w:val="nil"/>
            </w:tcBorders>
            <w:shd w:val="clear" w:color="auto" w:fill="A6A6A6"/>
          </w:tcPr>
          <w:p w:rsidR="001377C6" w:rsidRPr="00964AEB" w:rsidRDefault="001377C6" w:rsidP="00943854">
            <w:pPr>
              <w:rPr>
                <w:b/>
              </w:rPr>
            </w:pPr>
            <w:r w:rsidRPr="00964AEB">
              <w:t xml:space="preserve">Algorithmus auswählen (Vorberechnung der </w:t>
            </w:r>
            <w:r w:rsidR="00943854" w:rsidRPr="00964AEB">
              <w:t>Animations</w:t>
            </w:r>
            <w:r w:rsidRPr="00964AEB">
              <w:t>-Schritte):</w:t>
            </w:r>
          </w:p>
        </w:tc>
      </w:tr>
      <w:tr w:rsidR="00907BF8" w:rsidRPr="00964AEB" w:rsidTr="00F8518F">
        <w:trPr>
          <w:cantSplit/>
        </w:trPr>
        <w:tc>
          <w:tcPr>
            <w:tcW w:w="1985" w:type="dxa"/>
            <w:vMerge w:val="restart"/>
            <w:shd w:val="clear" w:color="auto" w:fill="E6E6E6"/>
          </w:tcPr>
          <w:p w:rsidR="00907BF8" w:rsidRPr="00964AEB" w:rsidRDefault="00907BF8" w:rsidP="009621A2">
            <w:r w:rsidRPr="00964AEB">
              <w:t>Allgemein:</w:t>
            </w:r>
          </w:p>
        </w:tc>
        <w:tc>
          <w:tcPr>
            <w:tcW w:w="7484" w:type="dxa"/>
            <w:gridSpan w:val="2"/>
            <w:shd w:val="clear" w:color="auto" w:fill="E6E6E6"/>
          </w:tcPr>
          <w:p w:rsidR="00907BF8" w:rsidRPr="00964AEB" w:rsidRDefault="00907BF8" w:rsidP="009621A2">
            <w:r w:rsidRPr="00964AEB">
              <w:t>Name und Beschreibung des gewählten Algorithmus anzeigen.</w:t>
            </w:r>
          </w:p>
        </w:tc>
      </w:tr>
      <w:tr w:rsidR="00907BF8" w:rsidRPr="00964AEB" w:rsidTr="00F8518F">
        <w:trPr>
          <w:cantSplit/>
        </w:trPr>
        <w:tc>
          <w:tcPr>
            <w:tcW w:w="1985" w:type="dxa"/>
            <w:vMerge/>
            <w:shd w:val="clear" w:color="auto" w:fill="E6E6E6"/>
          </w:tcPr>
          <w:p w:rsidR="00907BF8" w:rsidRPr="00964AEB" w:rsidRDefault="00907BF8" w:rsidP="009621A2"/>
        </w:tc>
        <w:tc>
          <w:tcPr>
            <w:tcW w:w="7484" w:type="dxa"/>
            <w:gridSpan w:val="2"/>
            <w:shd w:val="clear" w:color="auto" w:fill="E6E6E6"/>
          </w:tcPr>
          <w:p w:rsidR="00907BF8" w:rsidRPr="00964AEB" w:rsidRDefault="00907BF8" w:rsidP="005F091C">
            <w:r w:rsidRPr="00964AEB">
              <w:t xml:space="preserve">Falls kein Startknoten festgelegt wurde, wähle </w:t>
            </w:r>
            <w:r w:rsidR="005F091C">
              <w:t>den Knoten mit dem lexikografisch kleinsten Namen als</w:t>
            </w:r>
            <w:r w:rsidRPr="00964AEB">
              <w:t xml:space="preserve"> Startknoten.</w:t>
            </w:r>
          </w:p>
        </w:tc>
      </w:tr>
      <w:tr w:rsidR="00907BF8" w:rsidRPr="00964AEB" w:rsidTr="00F8518F">
        <w:trPr>
          <w:cantSplit/>
        </w:trPr>
        <w:tc>
          <w:tcPr>
            <w:tcW w:w="1985" w:type="dxa"/>
            <w:vMerge w:val="restart"/>
            <w:shd w:val="clear" w:color="auto" w:fill="E6E6E6"/>
          </w:tcPr>
          <w:p w:rsidR="00907BF8" w:rsidRPr="00964AEB" w:rsidRDefault="00907BF8" w:rsidP="009621A2">
            <w:r w:rsidRPr="00964AEB">
              <w:t>Tiefensuche (DFS):</w:t>
            </w:r>
          </w:p>
        </w:tc>
        <w:tc>
          <w:tcPr>
            <w:tcW w:w="7484" w:type="dxa"/>
            <w:gridSpan w:val="2"/>
            <w:shd w:val="clear" w:color="auto" w:fill="E6E6E6"/>
          </w:tcPr>
          <w:p w:rsidR="00907BF8" w:rsidRPr="00964AEB" w:rsidRDefault="00907BF8" w:rsidP="009621A2">
            <w:r w:rsidRPr="00964AEB">
              <w:t>Falls ein Endknoten festgelegt wurde und dieser vom Startknoten aus erreichbar ist:</w:t>
            </w:r>
          </w:p>
          <w:p w:rsidR="00907BF8" w:rsidRPr="00964AEB" w:rsidRDefault="00907BF8" w:rsidP="00F8518F">
            <w:r w:rsidRPr="00964AEB">
              <w:t xml:space="preserve">Besuche durch </w:t>
            </w:r>
            <w:r w:rsidR="00F8518F" w:rsidRPr="00F8518F">
              <w:rPr>
                <w:i/>
              </w:rPr>
              <w:t>T</w:t>
            </w:r>
            <w:r w:rsidRPr="00F8518F">
              <w:rPr>
                <w:i/>
              </w:rPr>
              <w:t>iefen</w:t>
            </w:r>
            <w:r w:rsidRPr="00964AEB">
              <w:rPr>
                <w:i/>
              </w:rPr>
              <w:t>suche</w:t>
            </w:r>
            <w:r w:rsidRPr="00964AEB">
              <w:t xml:space="preserve"> alle Knoten bis der Endknoten erreicht wurde und speichere die einzelnen Schritte in einer Datenstruktur.</w:t>
            </w:r>
          </w:p>
        </w:tc>
      </w:tr>
      <w:tr w:rsidR="00907BF8" w:rsidRPr="00964AEB" w:rsidTr="00F8518F">
        <w:trPr>
          <w:cantSplit/>
        </w:trPr>
        <w:tc>
          <w:tcPr>
            <w:tcW w:w="1985" w:type="dxa"/>
            <w:vMerge/>
            <w:shd w:val="clear" w:color="auto" w:fill="E6E6E6"/>
          </w:tcPr>
          <w:p w:rsidR="00907BF8" w:rsidRPr="00964AEB" w:rsidRDefault="00907BF8" w:rsidP="009621A2"/>
        </w:tc>
        <w:tc>
          <w:tcPr>
            <w:tcW w:w="7484" w:type="dxa"/>
            <w:gridSpan w:val="2"/>
            <w:shd w:val="clear" w:color="auto" w:fill="E6E6E6"/>
          </w:tcPr>
          <w:p w:rsidR="00907BF8" w:rsidRPr="00964AEB" w:rsidRDefault="00907BF8" w:rsidP="009621A2">
            <w:r w:rsidRPr="00964AEB">
              <w:t xml:space="preserve">Falls </w:t>
            </w:r>
            <w:r w:rsidRPr="00964AEB">
              <w:rPr>
                <w:i/>
              </w:rPr>
              <w:t>kein</w:t>
            </w:r>
            <w:r w:rsidRPr="00964AEB">
              <w:t xml:space="preserve"> Endknoten festgelegt wurde oder der Endknoten vom Startknoten aus </w:t>
            </w:r>
            <w:r w:rsidRPr="00964AEB">
              <w:rPr>
                <w:i/>
              </w:rPr>
              <w:t>nicht</w:t>
            </w:r>
            <w:r w:rsidRPr="00964AEB">
              <w:t xml:space="preserve"> erreichbar ist: </w:t>
            </w:r>
          </w:p>
          <w:p w:rsidR="00907BF8" w:rsidRPr="00964AEB" w:rsidRDefault="00907BF8" w:rsidP="00F8518F">
            <w:r w:rsidRPr="00964AEB">
              <w:t xml:space="preserve">Besuche durch </w:t>
            </w:r>
            <w:r w:rsidRPr="00964AEB">
              <w:rPr>
                <w:i/>
              </w:rPr>
              <w:t xml:space="preserve">Tiefensuche </w:t>
            </w:r>
            <w:r w:rsidRPr="00964AEB">
              <w:t>alle vom Startknoten aus erreichbaren Knoten und speichere die einzelnen Schritte in einer Datenstruktur.</w:t>
            </w:r>
          </w:p>
        </w:tc>
      </w:tr>
      <w:tr w:rsidR="00907BF8" w:rsidRPr="00964AEB" w:rsidTr="00F8518F">
        <w:trPr>
          <w:cantSplit/>
        </w:trPr>
        <w:tc>
          <w:tcPr>
            <w:tcW w:w="1985" w:type="dxa"/>
            <w:vMerge/>
            <w:shd w:val="clear" w:color="auto" w:fill="E6E6E6"/>
          </w:tcPr>
          <w:p w:rsidR="00907BF8" w:rsidRPr="00964AEB" w:rsidRDefault="00907BF8" w:rsidP="009621A2"/>
        </w:tc>
        <w:tc>
          <w:tcPr>
            <w:tcW w:w="7484" w:type="dxa"/>
            <w:gridSpan w:val="2"/>
            <w:shd w:val="clear" w:color="auto" w:fill="E6E6E6"/>
          </w:tcPr>
          <w:p w:rsidR="00907BF8" w:rsidRPr="00964AEB" w:rsidRDefault="00907BF8" w:rsidP="009621A2">
            <w:r w:rsidRPr="00964AEB">
              <w:t>auf gerichtete und ungerichtete Graphen anwendbar</w:t>
            </w:r>
          </w:p>
        </w:tc>
      </w:tr>
      <w:tr w:rsidR="00907BF8" w:rsidRPr="00964AEB" w:rsidTr="00F8518F">
        <w:trPr>
          <w:cantSplit/>
        </w:trPr>
        <w:tc>
          <w:tcPr>
            <w:tcW w:w="1985" w:type="dxa"/>
            <w:vMerge w:val="restart"/>
            <w:shd w:val="clear" w:color="auto" w:fill="E6E6E6"/>
          </w:tcPr>
          <w:p w:rsidR="00907BF8" w:rsidRPr="00964AEB" w:rsidRDefault="00907BF8" w:rsidP="009621A2">
            <w:r w:rsidRPr="00964AEB">
              <w:t>Breitensuche (BFS):</w:t>
            </w:r>
          </w:p>
        </w:tc>
        <w:tc>
          <w:tcPr>
            <w:tcW w:w="7484" w:type="dxa"/>
            <w:gridSpan w:val="2"/>
            <w:shd w:val="clear" w:color="auto" w:fill="E6E6E6"/>
          </w:tcPr>
          <w:p w:rsidR="00907BF8" w:rsidRPr="00964AEB" w:rsidRDefault="00907BF8" w:rsidP="009621A2">
            <w:r w:rsidRPr="00964AEB">
              <w:t xml:space="preserve">Falls ein Endknoten festgelegt wurde und dieser vom Startknoten aus erreichbar ist: </w:t>
            </w:r>
          </w:p>
          <w:p w:rsidR="00907BF8" w:rsidRPr="00964AEB" w:rsidRDefault="00907BF8" w:rsidP="009621A2">
            <w:r w:rsidRPr="00964AEB">
              <w:t xml:space="preserve">Besuche durch </w:t>
            </w:r>
            <w:r w:rsidRPr="00964AEB">
              <w:rPr>
                <w:i/>
              </w:rPr>
              <w:t>Breitensuche</w:t>
            </w:r>
            <w:r w:rsidRPr="00964AEB">
              <w:t xml:space="preserve"> alle Knoten bis der Endknoten erreicht wurde und speichere die einzelnen Schritte in einer Datenstruktur.</w:t>
            </w:r>
          </w:p>
        </w:tc>
      </w:tr>
      <w:tr w:rsidR="00907BF8" w:rsidRPr="00964AEB" w:rsidTr="00F8518F">
        <w:trPr>
          <w:cantSplit/>
        </w:trPr>
        <w:tc>
          <w:tcPr>
            <w:tcW w:w="1985" w:type="dxa"/>
            <w:vMerge/>
            <w:shd w:val="clear" w:color="auto" w:fill="E6E6E6"/>
          </w:tcPr>
          <w:p w:rsidR="00907BF8" w:rsidRPr="00964AEB" w:rsidRDefault="00907BF8" w:rsidP="009621A2"/>
        </w:tc>
        <w:tc>
          <w:tcPr>
            <w:tcW w:w="7484" w:type="dxa"/>
            <w:gridSpan w:val="2"/>
            <w:tcBorders>
              <w:top w:val="single" w:sz="8" w:space="0" w:color="FFFFFF"/>
              <w:bottom w:val="single" w:sz="8" w:space="0" w:color="FFFFFF"/>
              <w:right w:val="single" w:sz="8" w:space="0" w:color="FFFFFF"/>
            </w:tcBorders>
            <w:shd w:val="clear" w:color="auto" w:fill="E6E6E6"/>
          </w:tcPr>
          <w:p w:rsidR="00907BF8" w:rsidRPr="00964AEB" w:rsidRDefault="00907BF8" w:rsidP="009621A2">
            <w:r w:rsidRPr="00964AEB">
              <w:t xml:space="preserve">Falls </w:t>
            </w:r>
            <w:r w:rsidRPr="00964AEB">
              <w:rPr>
                <w:i/>
              </w:rPr>
              <w:t>kein</w:t>
            </w:r>
            <w:r w:rsidRPr="00964AEB">
              <w:t xml:space="preserve"> Endknoten festgelegt wurde oder der Endknoten vom Startknoten aus </w:t>
            </w:r>
            <w:r w:rsidRPr="00964AEB">
              <w:rPr>
                <w:i/>
              </w:rPr>
              <w:t>nicht</w:t>
            </w:r>
            <w:r w:rsidRPr="00964AEB">
              <w:t xml:space="preserve"> erreichbar ist: </w:t>
            </w:r>
          </w:p>
          <w:p w:rsidR="00907BF8" w:rsidRPr="00964AEB" w:rsidRDefault="00907BF8" w:rsidP="009621A2">
            <w:r w:rsidRPr="00964AEB">
              <w:t xml:space="preserve">Besuche durch </w:t>
            </w:r>
            <w:r w:rsidRPr="00964AEB">
              <w:rPr>
                <w:i/>
              </w:rPr>
              <w:t>Breitensuche</w:t>
            </w:r>
            <w:r w:rsidRPr="00964AEB">
              <w:t xml:space="preserve"> alle vom Startknoten aus erreichbaren Knoten und speichere die einzelnen Schritte in einer Datenstruktur.</w:t>
            </w:r>
          </w:p>
        </w:tc>
      </w:tr>
      <w:tr w:rsidR="00907BF8" w:rsidRPr="00964AEB" w:rsidTr="00F8518F">
        <w:trPr>
          <w:cantSplit/>
        </w:trPr>
        <w:tc>
          <w:tcPr>
            <w:tcW w:w="1985" w:type="dxa"/>
            <w:vMerge/>
            <w:shd w:val="clear" w:color="auto" w:fill="E6E6E6"/>
          </w:tcPr>
          <w:p w:rsidR="00907BF8" w:rsidRPr="00964AEB" w:rsidRDefault="00907BF8" w:rsidP="009621A2"/>
        </w:tc>
        <w:tc>
          <w:tcPr>
            <w:tcW w:w="7484" w:type="dxa"/>
            <w:gridSpan w:val="2"/>
            <w:tcBorders>
              <w:top w:val="single" w:sz="8" w:space="0" w:color="FFFFFF"/>
              <w:bottom w:val="single" w:sz="8" w:space="0" w:color="FFFFFF"/>
              <w:right w:val="single" w:sz="8" w:space="0" w:color="FFFFFF"/>
            </w:tcBorders>
            <w:shd w:val="clear" w:color="auto" w:fill="E6E6E6"/>
          </w:tcPr>
          <w:p w:rsidR="00907BF8" w:rsidRPr="00964AEB" w:rsidRDefault="00907BF8" w:rsidP="009621A2">
            <w:r w:rsidRPr="00964AEB">
              <w:t>auf gerichtete und ungerichtete Graphen anwendbar</w:t>
            </w:r>
          </w:p>
        </w:tc>
      </w:tr>
      <w:tr w:rsidR="00907BF8" w:rsidRPr="00964AEB" w:rsidTr="00F8518F">
        <w:trPr>
          <w:cantSplit/>
        </w:trPr>
        <w:tc>
          <w:tcPr>
            <w:tcW w:w="1985" w:type="dxa"/>
            <w:vMerge w:val="restart"/>
            <w:tcBorders>
              <w:top w:val="single" w:sz="8" w:space="0" w:color="FFFFFF"/>
              <w:left w:val="single" w:sz="8" w:space="0" w:color="FFFFFF"/>
              <w:right w:val="single" w:sz="8" w:space="0" w:color="FFFFFF"/>
            </w:tcBorders>
            <w:shd w:val="clear" w:color="auto" w:fill="E6E6E6"/>
          </w:tcPr>
          <w:p w:rsidR="00907BF8" w:rsidRPr="00964AEB" w:rsidRDefault="00907BF8" w:rsidP="009621A2">
            <w:r w:rsidRPr="00964AEB">
              <w:t>Dijkstra:</w:t>
            </w:r>
          </w:p>
        </w:tc>
        <w:tc>
          <w:tcPr>
            <w:tcW w:w="7484" w:type="dxa"/>
            <w:gridSpan w:val="2"/>
            <w:tcBorders>
              <w:top w:val="single" w:sz="8" w:space="0" w:color="FFFFFF"/>
              <w:left w:val="single" w:sz="8" w:space="0" w:color="FFFFFF"/>
              <w:bottom w:val="single" w:sz="8" w:space="0" w:color="FFFFFF"/>
              <w:right w:val="single" w:sz="8" w:space="0" w:color="FFFFFF"/>
            </w:tcBorders>
            <w:shd w:val="clear" w:color="auto" w:fill="E6E6E6"/>
          </w:tcPr>
          <w:p w:rsidR="00907BF8" w:rsidRPr="00964AEB" w:rsidRDefault="00907BF8" w:rsidP="009621A2">
            <w:r w:rsidRPr="00964AEB">
              <w:t xml:space="preserve">Falls ein Endknoten festgelegt wurde und dieser vom Startknoten aus erreichbar ist: </w:t>
            </w:r>
          </w:p>
          <w:p w:rsidR="00907BF8" w:rsidRPr="00964AEB" w:rsidRDefault="00907BF8" w:rsidP="009621A2">
            <w:r w:rsidRPr="00964AEB">
              <w:t xml:space="preserve">Suche mit dem </w:t>
            </w:r>
            <w:r w:rsidRPr="00964AEB">
              <w:rPr>
                <w:i/>
              </w:rPr>
              <w:t>Dijkstra-Algorithmus</w:t>
            </w:r>
            <w:r w:rsidRPr="00964AEB">
              <w:t xml:space="preserve"> den kürzesten Weg vom Start- zum Endknoten und speichere die einzelnen Schritte in einer Datenstruktur.</w:t>
            </w:r>
          </w:p>
        </w:tc>
      </w:tr>
      <w:tr w:rsidR="00907BF8" w:rsidRPr="00964AEB" w:rsidTr="00F8518F">
        <w:trPr>
          <w:cantSplit/>
        </w:trPr>
        <w:tc>
          <w:tcPr>
            <w:tcW w:w="1985" w:type="dxa"/>
            <w:vMerge/>
            <w:tcBorders>
              <w:left w:val="single" w:sz="8" w:space="0" w:color="FFFFFF"/>
              <w:right w:val="single" w:sz="8" w:space="0" w:color="FFFFFF"/>
            </w:tcBorders>
            <w:shd w:val="clear" w:color="auto" w:fill="E6E6E6"/>
          </w:tcPr>
          <w:p w:rsidR="00907BF8" w:rsidRPr="00964AEB" w:rsidRDefault="00907BF8" w:rsidP="009621A2"/>
        </w:tc>
        <w:tc>
          <w:tcPr>
            <w:tcW w:w="7484" w:type="dxa"/>
            <w:gridSpan w:val="2"/>
            <w:tcBorders>
              <w:top w:val="single" w:sz="8" w:space="0" w:color="FFFFFF"/>
              <w:left w:val="single" w:sz="8" w:space="0" w:color="FFFFFF"/>
              <w:bottom w:val="single" w:sz="8" w:space="0" w:color="FFFFFF"/>
              <w:right w:val="single" w:sz="8" w:space="0" w:color="FFFFFF"/>
            </w:tcBorders>
            <w:shd w:val="clear" w:color="auto" w:fill="E6E6E6"/>
          </w:tcPr>
          <w:p w:rsidR="00907BF8" w:rsidRPr="00964AEB" w:rsidRDefault="00907BF8" w:rsidP="009621A2">
            <w:r w:rsidRPr="00964AEB">
              <w:t xml:space="preserve">Falls </w:t>
            </w:r>
            <w:r w:rsidRPr="00964AEB">
              <w:rPr>
                <w:i/>
              </w:rPr>
              <w:t>kein</w:t>
            </w:r>
            <w:r w:rsidRPr="00964AEB">
              <w:t xml:space="preserve"> Endknoten festgelegt wurde oder der Endknoten vom Startknoten aus </w:t>
            </w:r>
            <w:r w:rsidRPr="00964AEB">
              <w:rPr>
                <w:i/>
              </w:rPr>
              <w:t>nicht</w:t>
            </w:r>
            <w:r w:rsidRPr="00964AEB">
              <w:t xml:space="preserve"> erreichbar ist: </w:t>
            </w:r>
          </w:p>
          <w:p w:rsidR="00907BF8" w:rsidRPr="00964AEB" w:rsidRDefault="00907BF8" w:rsidP="009621A2">
            <w:r w:rsidRPr="00964AEB">
              <w:t xml:space="preserve">Suche mit dem </w:t>
            </w:r>
            <w:r w:rsidRPr="00964AEB">
              <w:rPr>
                <w:i/>
              </w:rPr>
              <w:t>Dijkstra-Algorithmus</w:t>
            </w:r>
            <w:r w:rsidRPr="00964AEB">
              <w:t xml:space="preserve"> den kürzesten Weg vom Startknoten zu allen anderen Knoten und speichere die einzelnen Schritte in einer Datenstruktur.</w:t>
            </w:r>
          </w:p>
        </w:tc>
      </w:tr>
      <w:tr w:rsidR="00907BF8" w:rsidRPr="00964AEB" w:rsidTr="00F8518F">
        <w:trPr>
          <w:cantSplit/>
        </w:trPr>
        <w:tc>
          <w:tcPr>
            <w:tcW w:w="1985" w:type="dxa"/>
            <w:vMerge/>
            <w:tcBorders>
              <w:left w:val="single" w:sz="8" w:space="0" w:color="FFFFFF"/>
              <w:bottom w:val="single" w:sz="8" w:space="0" w:color="FFFFFF"/>
              <w:right w:val="single" w:sz="8" w:space="0" w:color="FFFFFF"/>
            </w:tcBorders>
            <w:shd w:val="clear" w:color="auto" w:fill="E6E6E6"/>
          </w:tcPr>
          <w:p w:rsidR="00907BF8" w:rsidRPr="00964AEB" w:rsidRDefault="00907BF8" w:rsidP="009621A2"/>
        </w:tc>
        <w:tc>
          <w:tcPr>
            <w:tcW w:w="7484" w:type="dxa"/>
            <w:gridSpan w:val="2"/>
            <w:tcBorders>
              <w:top w:val="single" w:sz="8" w:space="0" w:color="FFFFFF"/>
              <w:left w:val="single" w:sz="8" w:space="0" w:color="FFFFFF"/>
              <w:bottom w:val="single" w:sz="8" w:space="0" w:color="FFFFFF"/>
              <w:right w:val="single" w:sz="8" w:space="0" w:color="FFFFFF"/>
            </w:tcBorders>
            <w:shd w:val="clear" w:color="auto" w:fill="E6E6E6"/>
          </w:tcPr>
          <w:p w:rsidR="00907BF8" w:rsidRPr="00964AEB" w:rsidRDefault="00907BF8" w:rsidP="009621A2">
            <w:r w:rsidRPr="00964AEB">
              <w:t>auf gerichtete und ungerichtete Graphen anwendbar</w:t>
            </w:r>
          </w:p>
        </w:tc>
      </w:tr>
      <w:tr w:rsidR="00907BF8" w:rsidRPr="00964AEB" w:rsidTr="00F8518F">
        <w:trPr>
          <w:cantSplit/>
        </w:trPr>
        <w:tc>
          <w:tcPr>
            <w:tcW w:w="1985" w:type="dxa"/>
            <w:vMerge w:val="restart"/>
            <w:tcBorders>
              <w:top w:val="single" w:sz="8" w:space="0" w:color="FFFFFF"/>
              <w:left w:val="single" w:sz="8" w:space="0" w:color="FFFFFF"/>
              <w:right w:val="single" w:sz="8" w:space="0" w:color="FFFFFF"/>
            </w:tcBorders>
            <w:shd w:val="clear" w:color="auto" w:fill="E6E6E6"/>
          </w:tcPr>
          <w:p w:rsidR="00907BF8" w:rsidRPr="00964AEB" w:rsidRDefault="00907BF8" w:rsidP="009621A2">
            <w:r w:rsidRPr="00964AEB">
              <w:t>Kruskal:</w:t>
            </w:r>
          </w:p>
        </w:tc>
        <w:tc>
          <w:tcPr>
            <w:tcW w:w="7484" w:type="dxa"/>
            <w:gridSpan w:val="2"/>
            <w:tcBorders>
              <w:top w:val="single" w:sz="8" w:space="0" w:color="FFFFFF"/>
              <w:left w:val="single" w:sz="8" w:space="0" w:color="FFFFFF"/>
              <w:bottom w:val="single" w:sz="8" w:space="0" w:color="FFFFFF"/>
              <w:right w:val="single" w:sz="8" w:space="0" w:color="FFFFFF"/>
            </w:tcBorders>
            <w:shd w:val="clear" w:color="auto" w:fill="E6E6E6"/>
          </w:tcPr>
          <w:p w:rsidR="00907BF8" w:rsidRPr="00964AEB" w:rsidRDefault="00907BF8" w:rsidP="009621A2">
            <w:r w:rsidRPr="00964AEB">
              <w:t xml:space="preserve">Berechne mit dem </w:t>
            </w:r>
            <w:r w:rsidRPr="00042159">
              <w:rPr>
                <w:i/>
              </w:rPr>
              <w:t>Kruskal-Algorithmus</w:t>
            </w:r>
            <w:r w:rsidRPr="00964AEB">
              <w:t xml:space="preserve"> einen minimal aufspannenden Wald und speichere die einzelnen Schritte in einer Datenstruktur.</w:t>
            </w:r>
          </w:p>
        </w:tc>
      </w:tr>
      <w:tr w:rsidR="00907BF8" w:rsidRPr="00964AEB" w:rsidTr="00F8518F">
        <w:trPr>
          <w:cantSplit/>
        </w:trPr>
        <w:tc>
          <w:tcPr>
            <w:tcW w:w="1985" w:type="dxa"/>
            <w:vMerge/>
            <w:tcBorders>
              <w:left w:val="single" w:sz="8" w:space="0" w:color="FFFFFF"/>
              <w:bottom w:val="single" w:sz="8" w:space="0" w:color="FFFFFF"/>
              <w:right w:val="single" w:sz="8" w:space="0" w:color="FFFFFF"/>
            </w:tcBorders>
            <w:shd w:val="clear" w:color="auto" w:fill="E6E6E6"/>
          </w:tcPr>
          <w:p w:rsidR="00907BF8" w:rsidRPr="00964AEB" w:rsidRDefault="00907BF8" w:rsidP="009621A2"/>
        </w:tc>
        <w:tc>
          <w:tcPr>
            <w:tcW w:w="7484" w:type="dxa"/>
            <w:gridSpan w:val="2"/>
            <w:tcBorders>
              <w:top w:val="single" w:sz="8" w:space="0" w:color="FFFFFF"/>
              <w:left w:val="single" w:sz="8" w:space="0" w:color="FFFFFF"/>
              <w:bottom w:val="single" w:sz="8" w:space="0" w:color="FFFFFF"/>
              <w:right w:val="single" w:sz="8" w:space="0" w:color="FFFFFF"/>
            </w:tcBorders>
            <w:shd w:val="clear" w:color="auto" w:fill="E6E6E6"/>
          </w:tcPr>
          <w:p w:rsidR="00907BF8" w:rsidRPr="00964AEB" w:rsidRDefault="00907BF8" w:rsidP="009621A2">
            <w:r w:rsidRPr="00964AEB">
              <w:t>nur auf ungerichtete Graphen anwendbar</w:t>
            </w:r>
          </w:p>
        </w:tc>
      </w:tr>
    </w:tbl>
    <w:p w:rsidR="00F71E55" w:rsidRPr="00964AEB" w:rsidRDefault="0023021E" w:rsidP="0023021E">
      <w:pPr>
        <w:pStyle w:val="Beschriftung"/>
      </w:pPr>
      <w:bookmarkStart w:id="11" w:name="_Toc390932764"/>
      <w:r w:rsidRPr="00964AEB">
        <w:t xml:space="preserve">Tabelle </w:t>
      </w:r>
      <w:r w:rsidRPr="00964AEB">
        <w:fldChar w:fldCharType="begin"/>
      </w:r>
      <w:r w:rsidRPr="00964AEB">
        <w:instrText xml:space="preserve"> SEQ Tabelle \* ARABIC </w:instrText>
      </w:r>
      <w:r w:rsidRPr="00964AEB">
        <w:fldChar w:fldCharType="separate"/>
      </w:r>
      <w:r w:rsidR="00070E65">
        <w:rPr>
          <w:noProof/>
        </w:rPr>
        <w:t>5</w:t>
      </w:r>
      <w:r w:rsidRPr="00964AEB">
        <w:fldChar w:fldCharType="end"/>
      </w:r>
      <w:r w:rsidRPr="00964AEB">
        <w:t xml:space="preserve">: </w:t>
      </w:r>
      <w:r w:rsidR="0076521D" w:rsidRPr="00964AEB">
        <w:t xml:space="preserve">Funktionale </w:t>
      </w:r>
      <w:r w:rsidRPr="00964AEB">
        <w:t>Requirement</w:t>
      </w:r>
      <w:r w:rsidR="00C43052" w:rsidRPr="00964AEB">
        <w:t>s</w:t>
      </w:r>
      <w:r w:rsidRPr="00964AEB">
        <w:t xml:space="preserve"> - Algorithmus auswählen</w:t>
      </w:r>
      <w:bookmarkEnd w:id="11"/>
    </w:p>
    <w:p w:rsidR="00B52460" w:rsidRPr="00964AEB" w:rsidRDefault="00B52460" w:rsidP="00B52460"/>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835"/>
        <w:gridCol w:w="6606"/>
        <w:gridCol w:w="28"/>
      </w:tblGrid>
      <w:tr w:rsidR="0023021E" w:rsidRPr="00964AEB" w:rsidTr="0023021E">
        <w:trPr>
          <w:gridAfter w:val="1"/>
          <w:wAfter w:w="28" w:type="dxa"/>
        </w:trPr>
        <w:tc>
          <w:tcPr>
            <w:tcW w:w="9441" w:type="dxa"/>
            <w:gridSpan w:val="2"/>
            <w:tcBorders>
              <w:top w:val="nil"/>
              <w:left w:val="nil"/>
              <w:bottom w:val="nil"/>
              <w:right w:val="nil"/>
            </w:tcBorders>
            <w:shd w:val="clear" w:color="auto" w:fill="A6A6A6"/>
          </w:tcPr>
          <w:p w:rsidR="0023021E" w:rsidRPr="00964AEB" w:rsidRDefault="0023021E" w:rsidP="009621A2">
            <w:pPr>
              <w:rPr>
                <w:b/>
              </w:rPr>
            </w:pPr>
            <w:r w:rsidRPr="00964AEB">
              <w:t>Schrittweise Traversierung (mit Hilfe der vorberechneten Datenstruktur):</w:t>
            </w:r>
          </w:p>
        </w:tc>
      </w:tr>
      <w:tr w:rsidR="0023021E" w:rsidRPr="00964AEB" w:rsidTr="009621A2">
        <w:tc>
          <w:tcPr>
            <w:tcW w:w="9469" w:type="dxa"/>
            <w:gridSpan w:val="3"/>
            <w:shd w:val="clear" w:color="auto" w:fill="E6E6E6"/>
          </w:tcPr>
          <w:p w:rsidR="0023021E" w:rsidRPr="00964AEB" w:rsidRDefault="0023021E" w:rsidP="009621A2">
            <w:r w:rsidRPr="00964AEB">
              <w:t>Visualisierung des Graphen bei jedem Schritt anpassen durch Farbänderung</w:t>
            </w:r>
          </w:p>
        </w:tc>
      </w:tr>
      <w:tr w:rsidR="0023021E" w:rsidRPr="00964AEB" w:rsidTr="009621A2">
        <w:tc>
          <w:tcPr>
            <w:tcW w:w="9469" w:type="dxa"/>
            <w:gridSpan w:val="3"/>
            <w:shd w:val="clear" w:color="auto" w:fill="E6E6E6"/>
          </w:tcPr>
          <w:p w:rsidR="0023021E" w:rsidRPr="00964AEB" w:rsidRDefault="0023021E" w:rsidP="009621A2">
            <w:pPr>
              <w:ind w:right="-2460"/>
            </w:pPr>
            <w:r w:rsidRPr="00964AEB">
              <w:t>Statusmeldung und Zwischenresultate für jeden Schritt anzeigen</w:t>
            </w:r>
          </w:p>
        </w:tc>
      </w:tr>
      <w:tr w:rsidR="0023021E" w:rsidRPr="00964AEB" w:rsidTr="009621A2">
        <w:tc>
          <w:tcPr>
            <w:tcW w:w="9469" w:type="dxa"/>
            <w:gridSpan w:val="3"/>
            <w:shd w:val="clear" w:color="auto" w:fill="E6E6E6"/>
          </w:tcPr>
          <w:p w:rsidR="0023021E" w:rsidRPr="00964AEB" w:rsidRDefault="0023021E" w:rsidP="009621A2">
            <w:r w:rsidRPr="00964AEB">
              <w:t>Fortschritt der Traversierung grafisch darstellen (</w:t>
            </w:r>
            <w:r w:rsidR="001D7643" w:rsidRPr="00964AEB">
              <w:t>Progress Bar</w:t>
            </w:r>
            <w:r w:rsidRPr="00964AEB">
              <w:t>)</w:t>
            </w:r>
          </w:p>
        </w:tc>
      </w:tr>
      <w:tr w:rsidR="009621A2" w:rsidRPr="00964AEB" w:rsidTr="0023021E">
        <w:tc>
          <w:tcPr>
            <w:tcW w:w="2835" w:type="dxa"/>
            <w:vMerge w:val="restart"/>
            <w:shd w:val="clear" w:color="auto" w:fill="E6E6E6"/>
          </w:tcPr>
          <w:p w:rsidR="009621A2" w:rsidRPr="00964AEB" w:rsidRDefault="009621A2" w:rsidP="009621A2">
            <w:r w:rsidRPr="00964AEB">
              <w:t>Navigationsmöglichkeiten:</w:t>
            </w:r>
          </w:p>
        </w:tc>
        <w:tc>
          <w:tcPr>
            <w:tcW w:w="6634" w:type="dxa"/>
            <w:gridSpan w:val="2"/>
            <w:shd w:val="clear" w:color="auto" w:fill="E6E6E6"/>
          </w:tcPr>
          <w:p w:rsidR="009621A2" w:rsidRPr="00964AEB" w:rsidRDefault="009621A2" w:rsidP="009621A2">
            <w:r w:rsidRPr="00964AEB">
              <w:t>Zum Anfang</w:t>
            </w:r>
          </w:p>
        </w:tc>
      </w:tr>
      <w:tr w:rsidR="009621A2" w:rsidRPr="00964AEB" w:rsidTr="0023021E">
        <w:tc>
          <w:tcPr>
            <w:tcW w:w="2835" w:type="dxa"/>
            <w:vMerge/>
            <w:shd w:val="clear" w:color="auto" w:fill="E6E6E6"/>
          </w:tcPr>
          <w:p w:rsidR="009621A2" w:rsidRPr="00964AEB" w:rsidRDefault="009621A2" w:rsidP="009621A2"/>
        </w:tc>
        <w:tc>
          <w:tcPr>
            <w:tcW w:w="6634" w:type="dxa"/>
            <w:gridSpan w:val="2"/>
            <w:shd w:val="clear" w:color="auto" w:fill="E6E6E6"/>
          </w:tcPr>
          <w:p w:rsidR="009621A2" w:rsidRPr="00964AEB" w:rsidRDefault="009621A2" w:rsidP="009621A2">
            <w:r w:rsidRPr="00964AEB">
              <w:t>Zum Ende</w:t>
            </w:r>
          </w:p>
        </w:tc>
      </w:tr>
      <w:tr w:rsidR="009621A2" w:rsidRPr="00964AEB" w:rsidTr="009621A2">
        <w:tc>
          <w:tcPr>
            <w:tcW w:w="2835" w:type="dxa"/>
            <w:vMerge/>
            <w:shd w:val="clear" w:color="auto" w:fill="E6E6E6"/>
          </w:tcPr>
          <w:p w:rsidR="009621A2" w:rsidRPr="00964AEB" w:rsidRDefault="009621A2" w:rsidP="009621A2"/>
        </w:tc>
        <w:tc>
          <w:tcPr>
            <w:tcW w:w="6634" w:type="dxa"/>
            <w:gridSpan w:val="2"/>
            <w:tcBorders>
              <w:top w:val="single" w:sz="8" w:space="0" w:color="FFFFFF"/>
              <w:bottom w:val="single" w:sz="8" w:space="0" w:color="FFFFFF"/>
              <w:right w:val="single" w:sz="8" w:space="0" w:color="FFFFFF"/>
            </w:tcBorders>
            <w:shd w:val="clear" w:color="auto" w:fill="E6E6E6"/>
          </w:tcPr>
          <w:p w:rsidR="009621A2" w:rsidRPr="00964AEB" w:rsidRDefault="009621A2" w:rsidP="009621A2">
            <w:r w:rsidRPr="00964AEB">
              <w:t>Einen Schritt vorwärts</w:t>
            </w:r>
          </w:p>
        </w:tc>
      </w:tr>
      <w:tr w:rsidR="009621A2" w:rsidRPr="00964AEB" w:rsidTr="00A6323F">
        <w:tc>
          <w:tcPr>
            <w:tcW w:w="2835" w:type="dxa"/>
            <w:vMerge/>
            <w:shd w:val="clear" w:color="auto" w:fill="E6E6E6"/>
          </w:tcPr>
          <w:p w:rsidR="009621A2" w:rsidRPr="00964AEB" w:rsidRDefault="009621A2" w:rsidP="009621A2"/>
        </w:tc>
        <w:tc>
          <w:tcPr>
            <w:tcW w:w="6634" w:type="dxa"/>
            <w:gridSpan w:val="2"/>
            <w:tcBorders>
              <w:top w:val="single" w:sz="8" w:space="0" w:color="FFFFFF"/>
              <w:bottom w:val="single" w:sz="8" w:space="0" w:color="FFFFFF"/>
              <w:right w:val="single" w:sz="8" w:space="0" w:color="FFFFFF"/>
            </w:tcBorders>
            <w:shd w:val="clear" w:color="auto" w:fill="E6E6E6"/>
          </w:tcPr>
          <w:p w:rsidR="009621A2" w:rsidRPr="00964AEB" w:rsidRDefault="009621A2" w:rsidP="009621A2">
            <w:r w:rsidRPr="00964AEB">
              <w:t>Einen Schritt zurück</w:t>
            </w:r>
          </w:p>
        </w:tc>
      </w:tr>
      <w:tr w:rsidR="00466186" w:rsidRPr="00964AEB" w:rsidTr="00A6323F">
        <w:tc>
          <w:tcPr>
            <w:tcW w:w="2835" w:type="dxa"/>
            <w:vMerge w:val="restart"/>
            <w:shd w:val="clear" w:color="auto" w:fill="E6E6E6"/>
          </w:tcPr>
          <w:p w:rsidR="00466186" w:rsidRPr="00964AEB" w:rsidRDefault="00466186" w:rsidP="009621A2">
            <w:r w:rsidRPr="00964AEB">
              <w:t>Nach dem letzten Schritt:</w:t>
            </w:r>
          </w:p>
        </w:tc>
        <w:tc>
          <w:tcPr>
            <w:tcW w:w="6634" w:type="dxa"/>
            <w:gridSpan w:val="2"/>
            <w:tcBorders>
              <w:top w:val="single" w:sz="8" w:space="0" w:color="FFFFFF"/>
              <w:bottom w:val="single" w:sz="8" w:space="0" w:color="FFFFFF"/>
              <w:right w:val="single" w:sz="8" w:space="0" w:color="FFFFFF"/>
            </w:tcBorders>
            <w:shd w:val="clear" w:color="auto" w:fill="E6E6E6"/>
          </w:tcPr>
          <w:p w:rsidR="00466186" w:rsidRPr="00964AEB" w:rsidRDefault="00466186" w:rsidP="009621A2">
            <w:r w:rsidRPr="00964AEB">
              <w:t>Falls ein Endknoten festgelegt wurde, zeige den Weg vom Start- zum Endknoten (DFS, BFS, Dijkstra)</w:t>
            </w:r>
          </w:p>
        </w:tc>
      </w:tr>
      <w:tr w:rsidR="00466186" w:rsidRPr="00964AEB" w:rsidTr="009621A2">
        <w:tc>
          <w:tcPr>
            <w:tcW w:w="2835" w:type="dxa"/>
            <w:vMerge/>
            <w:tcBorders>
              <w:bottom w:val="single" w:sz="8" w:space="0" w:color="FFFFFF"/>
            </w:tcBorders>
            <w:shd w:val="clear" w:color="auto" w:fill="E6E6E6"/>
          </w:tcPr>
          <w:p w:rsidR="00466186" w:rsidRPr="00964AEB" w:rsidRDefault="00466186" w:rsidP="009621A2"/>
        </w:tc>
        <w:tc>
          <w:tcPr>
            <w:tcW w:w="6634" w:type="dxa"/>
            <w:gridSpan w:val="2"/>
            <w:tcBorders>
              <w:top w:val="single" w:sz="8" w:space="0" w:color="FFFFFF"/>
              <w:bottom w:val="single" w:sz="8" w:space="0" w:color="FFFFFF"/>
              <w:right w:val="single" w:sz="8" w:space="0" w:color="FFFFFF"/>
            </w:tcBorders>
            <w:shd w:val="clear" w:color="auto" w:fill="E6E6E6"/>
          </w:tcPr>
          <w:p w:rsidR="00466186" w:rsidRPr="00964AEB" w:rsidRDefault="00466186" w:rsidP="009621A2">
            <w:r w:rsidRPr="00964AEB">
              <w:t>Zeige den minimal aufspannenden Wald bei Kruskal</w:t>
            </w:r>
          </w:p>
        </w:tc>
      </w:tr>
    </w:tbl>
    <w:p w:rsidR="007F2966" w:rsidRPr="00964AEB" w:rsidRDefault="009621A2" w:rsidP="009621A2">
      <w:pPr>
        <w:pStyle w:val="Beschriftung"/>
      </w:pPr>
      <w:bookmarkStart w:id="12" w:name="_Toc390932765"/>
      <w:r w:rsidRPr="00964AEB">
        <w:t xml:space="preserve">Tabelle </w:t>
      </w:r>
      <w:r w:rsidRPr="00964AEB">
        <w:fldChar w:fldCharType="begin"/>
      </w:r>
      <w:r w:rsidRPr="00964AEB">
        <w:instrText xml:space="preserve"> SEQ Tabelle \* ARABIC </w:instrText>
      </w:r>
      <w:r w:rsidRPr="00964AEB">
        <w:fldChar w:fldCharType="separate"/>
      </w:r>
      <w:r w:rsidR="00070E65">
        <w:rPr>
          <w:noProof/>
        </w:rPr>
        <w:t>6</w:t>
      </w:r>
      <w:r w:rsidRPr="00964AEB">
        <w:fldChar w:fldCharType="end"/>
      </w:r>
      <w:r w:rsidRPr="00964AEB">
        <w:t xml:space="preserve">: </w:t>
      </w:r>
      <w:r w:rsidR="0076521D" w:rsidRPr="00964AEB">
        <w:t xml:space="preserve">Funktionale </w:t>
      </w:r>
      <w:r w:rsidRPr="00964AEB">
        <w:t>Requirement</w:t>
      </w:r>
      <w:r w:rsidR="00C43052" w:rsidRPr="00964AEB">
        <w:t>s</w:t>
      </w:r>
      <w:r w:rsidRPr="00964AEB">
        <w:t xml:space="preserve"> - </w:t>
      </w:r>
      <w:r w:rsidR="0029493A" w:rsidRPr="00964AEB">
        <w:t>s</w:t>
      </w:r>
      <w:r w:rsidRPr="00964AEB">
        <w:t>chrittweise Traversierung</w:t>
      </w:r>
      <w:bookmarkEnd w:id="12"/>
    </w:p>
    <w:p w:rsidR="001704BD" w:rsidRDefault="001704BD">
      <w:pPr>
        <w:spacing w:line="240" w:lineRule="auto"/>
      </w:pPr>
      <w:r>
        <w:br w:type="page"/>
      </w:r>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694"/>
        <w:gridCol w:w="6746"/>
        <w:gridCol w:w="29"/>
      </w:tblGrid>
      <w:tr w:rsidR="009621A2" w:rsidRPr="00964AEB" w:rsidTr="009621A2">
        <w:trPr>
          <w:gridAfter w:val="1"/>
          <w:wAfter w:w="29" w:type="dxa"/>
        </w:trPr>
        <w:tc>
          <w:tcPr>
            <w:tcW w:w="9440" w:type="dxa"/>
            <w:gridSpan w:val="2"/>
            <w:tcBorders>
              <w:top w:val="nil"/>
              <w:left w:val="nil"/>
              <w:bottom w:val="nil"/>
              <w:right w:val="nil"/>
            </w:tcBorders>
            <w:shd w:val="clear" w:color="auto" w:fill="A6A6A6"/>
          </w:tcPr>
          <w:p w:rsidR="009621A2" w:rsidRPr="00964AEB" w:rsidRDefault="009621A2" w:rsidP="009621A2">
            <w:pPr>
              <w:rPr>
                <w:b/>
              </w:rPr>
            </w:pPr>
            <w:r w:rsidRPr="00964AEB">
              <w:lastRenderedPageBreak/>
              <w:t>Animation anzeigen:</w:t>
            </w:r>
          </w:p>
        </w:tc>
      </w:tr>
      <w:tr w:rsidR="001E7C78" w:rsidRPr="00964AEB" w:rsidTr="000D585C">
        <w:tc>
          <w:tcPr>
            <w:tcW w:w="2694" w:type="dxa"/>
            <w:shd w:val="clear" w:color="auto" w:fill="E6E6E6"/>
          </w:tcPr>
          <w:p w:rsidR="001E7C78" w:rsidRPr="00964AEB" w:rsidRDefault="001E7C78" w:rsidP="009621A2">
            <w:r w:rsidRPr="00964AEB">
              <w:t>Abspielgeschwindigkeit:</w:t>
            </w:r>
          </w:p>
        </w:tc>
        <w:tc>
          <w:tcPr>
            <w:tcW w:w="6775" w:type="dxa"/>
            <w:gridSpan w:val="2"/>
            <w:shd w:val="clear" w:color="auto" w:fill="E6E6E6"/>
          </w:tcPr>
          <w:p w:rsidR="001E7C78" w:rsidRPr="00964AEB" w:rsidRDefault="001E7C78" w:rsidP="001E7C78">
            <w:pPr>
              <w:ind w:right="-2460"/>
            </w:pPr>
            <w:r w:rsidRPr="00964AEB">
              <w:t>Zeitintervall  festlegen (in Sekunden)</w:t>
            </w:r>
          </w:p>
        </w:tc>
      </w:tr>
      <w:tr w:rsidR="009621A2" w:rsidRPr="00964AEB" w:rsidTr="000D585C">
        <w:tc>
          <w:tcPr>
            <w:tcW w:w="2694" w:type="dxa"/>
            <w:shd w:val="clear" w:color="auto" w:fill="E6E6E6"/>
          </w:tcPr>
          <w:p w:rsidR="009621A2" w:rsidRPr="00964AEB" w:rsidRDefault="009621A2" w:rsidP="009621A2">
            <w:r w:rsidRPr="00964AEB">
              <w:t>Abspielen:</w:t>
            </w:r>
          </w:p>
        </w:tc>
        <w:tc>
          <w:tcPr>
            <w:tcW w:w="6775" w:type="dxa"/>
            <w:gridSpan w:val="2"/>
            <w:shd w:val="clear" w:color="auto" w:fill="E6E6E6"/>
          </w:tcPr>
          <w:p w:rsidR="009621A2" w:rsidRPr="00964AEB" w:rsidRDefault="009621A2" w:rsidP="009621A2">
            <w:pPr>
              <w:ind w:right="-2460"/>
            </w:pPr>
            <w:r w:rsidRPr="00964AEB">
              <w:t>Animation schrittweise abspielen und GUI sperren</w:t>
            </w:r>
          </w:p>
        </w:tc>
      </w:tr>
      <w:tr w:rsidR="009621A2" w:rsidRPr="00964AEB" w:rsidTr="000D585C">
        <w:tc>
          <w:tcPr>
            <w:tcW w:w="2694" w:type="dxa"/>
            <w:shd w:val="clear" w:color="auto" w:fill="E6E6E6"/>
          </w:tcPr>
          <w:p w:rsidR="009621A2" w:rsidRPr="00964AEB" w:rsidRDefault="009621A2" w:rsidP="009621A2">
            <w:r w:rsidRPr="00964AEB">
              <w:t>Anhalten:</w:t>
            </w:r>
          </w:p>
        </w:tc>
        <w:tc>
          <w:tcPr>
            <w:tcW w:w="6775" w:type="dxa"/>
            <w:gridSpan w:val="2"/>
            <w:shd w:val="clear" w:color="auto" w:fill="E6E6E6"/>
          </w:tcPr>
          <w:p w:rsidR="009621A2" w:rsidRPr="00964AEB" w:rsidRDefault="009621A2" w:rsidP="009E63C2">
            <w:r w:rsidRPr="00964AEB">
              <w:t>Animation</w:t>
            </w:r>
            <w:r w:rsidR="009E63C2" w:rsidRPr="00964AEB">
              <w:t xml:space="preserve"> an aktueller Position anhalten</w:t>
            </w:r>
          </w:p>
        </w:tc>
      </w:tr>
      <w:tr w:rsidR="009621A2" w:rsidRPr="00964AEB" w:rsidTr="000D585C">
        <w:tc>
          <w:tcPr>
            <w:tcW w:w="2694" w:type="dxa"/>
            <w:shd w:val="clear" w:color="auto" w:fill="E6E6E6"/>
          </w:tcPr>
          <w:p w:rsidR="009621A2" w:rsidRPr="00964AEB" w:rsidRDefault="009621A2" w:rsidP="009621A2">
            <w:r w:rsidRPr="00964AEB">
              <w:t>Abspielung fortsetzen:</w:t>
            </w:r>
          </w:p>
        </w:tc>
        <w:tc>
          <w:tcPr>
            <w:tcW w:w="6775" w:type="dxa"/>
            <w:gridSpan w:val="2"/>
            <w:shd w:val="clear" w:color="auto" w:fill="E6E6E6"/>
          </w:tcPr>
          <w:p w:rsidR="009621A2" w:rsidRPr="00964AEB" w:rsidRDefault="000A519C" w:rsidP="009621A2">
            <w:r w:rsidRPr="00964AEB">
              <w:t>Fortsetzung der</w:t>
            </w:r>
            <w:r w:rsidR="009E63C2" w:rsidRPr="00964AEB">
              <w:t xml:space="preserve"> Animation</w:t>
            </w:r>
            <w:r w:rsidR="00395D79" w:rsidRPr="00964AEB">
              <w:t xml:space="preserve"> ab aktueller Position</w:t>
            </w:r>
          </w:p>
        </w:tc>
      </w:tr>
      <w:tr w:rsidR="009621A2" w:rsidRPr="00964AEB" w:rsidTr="000D585C">
        <w:tc>
          <w:tcPr>
            <w:tcW w:w="2694" w:type="dxa"/>
            <w:shd w:val="clear" w:color="auto" w:fill="E6E6E6"/>
          </w:tcPr>
          <w:p w:rsidR="009621A2" w:rsidRPr="00964AEB" w:rsidRDefault="000A519C" w:rsidP="009621A2">
            <w:r w:rsidRPr="00964AEB">
              <w:t>Abbrechen:</w:t>
            </w:r>
          </w:p>
        </w:tc>
        <w:tc>
          <w:tcPr>
            <w:tcW w:w="6775" w:type="dxa"/>
            <w:gridSpan w:val="2"/>
            <w:shd w:val="clear" w:color="auto" w:fill="E6E6E6"/>
          </w:tcPr>
          <w:p w:rsidR="009621A2" w:rsidRPr="00964AEB" w:rsidRDefault="000A519C" w:rsidP="009621A2">
            <w:r w:rsidRPr="00964AEB">
              <w:t>Zum Anfang der Traversierung zurückkehren und GUI aktivieren</w:t>
            </w:r>
          </w:p>
        </w:tc>
      </w:tr>
      <w:tr w:rsidR="000D585C" w:rsidRPr="00964AEB" w:rsidTr="000D585C">
        <w:tc>
          <w:tcPr>
            <w:tcW w:w="2694" w:type="dxa"/>
            <w:shd w:val="clear" w:color="auto" w:fill="E6E6E6"/>
          </w:tcPr>
          <w:p w:rsidR="000D585C" w:rsidRPr="00964AEB" w:rsidRDefault="000D585C" w:rsidP="009621A2">
            <w:r w:rsidRPr="00964AEB">
              <w:t>Nach dem letzten Schritt:</w:t>
            </w:r>
          </w:p>
        </w:tc>
        <w:tc>
          <w:tcPr>
            <w:tcW w:w="6775" w:type="dxa"/>
            <w:gridSpan w:val="2"/>
            <w:shd w:val="clear" w:color="auto" w:fill="E6E6E6"/>
          </w:tcPr>
          <w:p w:rsidR="000D585C" w:rsidRPr="00964AEB" w:rsidRDefault="000D585C" w:rsidP="009621A2">
            <w:r w:rsidRPr="00964AEB">
              <w:t>An aktueller Position anhalten und GUI aktivieren</w:t>
            </w:r>
          </w:p>
        </w:tc>
      </w:tr>
    </w:tbl>
    <w:p w:rsidR="0023021E" w:rsidRPr="00964AEB" w:rsidRDefault="000A519C" w:rsidP="000A519C">
      <w:pPr>
        <w:pStyle w:val="Beschriftung"/>
      </w:pPr>
      <w:bookmarkStart w:id="13" w:name="_Toc390932766"/>
      <w:r w:rsidRPr="00964AEB">
        <w:t xml:space="preserve">Tabelle </w:t>
      </w:r>
      <w:r w:rsidRPr="00964AEB">
        <w:fldChar w:fldCharType="begin"/>
      </w:r>
      <w:r w:rsidRPr="00964AEB">
        <w:instrText xml:space="preserve"> SEQ Tabelle \* ARABIC </w:instrText>
      </w:r>
      <w:r w:rsidRPr="00964AEB">
        <w:fldChar w:fldCharType="separate"/>
      </w:r>
      <w:r w:rsidR="00070E65">
        <w:rPr>
          <w:noProof/>
        </w:rPr>
        <w:t>7</w:t>
      </w:r>
      <w:r w:rsidRPr="00964AEB">
        <w:fldChar w:fldCharType="end"/>
      </w:r>
      <w:r w:rsidRPr="00964AEB">
        <w:t xml:space="preserve">: </w:t>
      </w:r>
      <w:r w:rsidR="0076521D" w:rsidRPr="00964AEB">
        <w:t xml:space="preserve">Funktionale </w:t>
      </w:r>
      <w:r w:rsidRPr="00964AEB">
        <w:t>Requirement</w:t>
      </w:r>
      <w:r w:rsidR="00C43052" w:rsidRPr="00964AEB">
        <w:t>s</w:t>
      </w:r>
      <w:r w:rsidRPr="00964AEB">
        <w:t xml:space="preserve"> - Animation anzeigen</w:t>
      </w:r>
      <w:bookmarkEnd w:id="13"/>
    </w:p>
    <w:p w:rsidR="00B52460" w:rsidRPr="00964AEB" w:rsidRDefault="00B52460" w:rsidP="00B52460"/>
    <w:tbl>
      <w:tblPr>
        <w:tblW w:w="9440"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9440"/>
      </w:tblGrid>
      <w:tr w:rsidR="00DD1A95" w:rsidRPr="00964AEB" w:rsidTr="007B0097">
        <w:tc>
          <w:tcPr>
            <w:tcW w:w="9440" w:type="dxa"/>
            <w:tcBorders>
              <w:top w:val="nil"/>
              <w:left w:val="nil"/>
              <w:bottom w:val="nil"/>
              <w:right w:val="nil"/>
            </w:tcBorders>
            <w:shd w:val="clear" w:color="auto" w:fill="A6A6A6"/>
          </w:tcPr>
          <w:p w:rsidR="00DD1A95" w:rsidRPr="00964AEB" w:rsidRDefault="00DD1A95" w:rsidP="007B0097">
            <w:pPr>
              <w:rPr>
                <w:b/>
              </w:rPr>
            </w:pPr>
            <w:r w:rsidRPr="00964AEB">
              <w:t>IO-Operationen:</w:t>
            </w:r>
          </w:p>
        </w:tc>
      </w:tr>
      <w:tr w:rsidR="00DD1A95" w:rsidRPr="00964AEB" w:rsidTr="007B0097">
        <w:tc>
          <w:tcPr>
            <w:tcW w:w="9440" w:type="dxa"/>
            <w:shd w:val="clear" w:color="auto" w:fill="E6E6E6"/>
          </w:tcPr>
          <w:p w:rsidR="00DD1A95" w:rsidRPr="00964AEB" w:rsidRDefault="00DD1A95" w:rsidP="007B0097">
            <w:r w:rsidRPr="00964AEB">
              <w:t>Graphen aus Datei laden</w:t>
            </w:r>
          </w:p>
        </w:tc>
      </w:tr>
      <w:tr w:rsidR="00DD1A95" w:rsidRPr="00964AEB" w:rsidTr="007B0097">
        <w:tc>
          <w:tcPr>
            <w:tcW w:w="9440" w:type="dxa"/>
            <w:shd w:val="clear" w:color="auto" w:fill="E6E6E6"/>
          </w:tcPr>
          <w:p w:rsidR="00DD1A95" w:rsidRPr="00964AEB" w:rsidRDefault="00DD1A95" w:rsidP="007B0097">
            <w:r w:rsidRPr="00964AEB">
              <w:t>Graphen in Datei speichern</w:t>
            </w:r>
          </w:p>
        </w:tc>
      </w:tr>
      <w:tr w:rsidR="00DD1A95" w:rsidRPr="00964AEB" w:rsidTr="00DD1A95">
        <w:tc>
          <w:tcPr>
            <w:tcW w:w="9440" w:type="dxa"/>
            <w:tcBorders>
              <w:top w:val="single" w:sz="8" w:space="0" w:color="FFFFFF"/>
              <w:left w:val="single" w:sz="8" w:space="0" w:color="FFFFFF"/>
              <w:bottom w:val="single" w:sz="8" w:space="0" w:color="FFFFFF"/>
              <w:right w:val="single" w:sz="8" w:space="0" w:color="FFFFFF"/>
            </w:tcBorders>
            <w:shd w:val="clear" w:color="auto" w:fill="E6E6E6"/>
          </w:tcPr>
          <w:p w:rsidR="00DD1A95" w:rsidRPr="00964AEB" w:rsidRDefault="00DD1A95" w:rsidP="00F910AD">
            <w:r w:rsidRPr="00964AEB">
              <w:t>Spezielles XML-Format (</w:t>
            </w:r>
            <w:r w:rsidR="00F910AD">
              <w:t>GraphML</w:t>
            </w:r>
            <w:r w:rsidRPr="00964AEB">
              <w:t>) wird zur Speicherung verwendet</w:t>
            </w:r>
          </w:p>
        </w:tc>
      </w:tr>
    </w:tbl>
    <w:p w:rsidR="00B52460" w:rsidRPr="00964AEB" w:rsidRDefault="00DD1A95" w:rsidP="00B52460">
      <w:pPr>
        <w:pStyle w:val="Beschriftung"/>
      </w:pPr>
      <w:bookmarkStart w:id="14" w:name="_Toc390932767"/>
      <w:r w:rsidRPr="00964AEB">
        <w:t xml:space="preserve">Tabelle </w:t>
      </w:r>
      <w:r w:rsidRPr="00964AEB">
        <w:fldChar w:fldCharType="begin"/>
      </w:r>
      <w:r w:rsidRPr="00964AEB">
        <w:instrText xml:space="preserve"> SEQ Tabelle \* ARABIC </w:instrText>
      </w:r>
      <w:r w:rsidRPr="00964AEB">
        <w:fldChar w:fldCharType="separate"/>
      </w:r>
      <w:r w:rsidR="00070E65">
        <w:rPr>
          <w:noProof/>
        </w:rPr>
        <w:t>8</w:t>
      </w:r>
      <w:r w:rsidRPr="00964AEB">
        <w:fldChar w:fldCharType="end"/>
      </w:r>
      <w:r w:rsidRPr="00964AEB">
        <w:t xml:space="preserve">: </w:t>
      </w:r>
      <w:r w:rsidR="0076521D" w:rsidRPr="00964AEB">
        <w:t xml:space="preserve">Funktionale </w:t>
      </w:r>
      <w:r w:rsidRPr="00964AEB">
        <w:t>Requirement</w:t>
      </w:r>
      <w:r w:rsidR="00C43052" w:rsidRPr="00964AEB">
        <w:t>s</w:t>
      </w:r>
      <w:r w:rsidRPr="00964AEB">
        <w:t xml:space="preserve"> - IO-Operationen</w:t>
      </w:r>
      <w:bookmarkEnd w:id="14"/>
    </w:p>
    <w:p w:rsidR="00E61835" w:rsidRPr="00964AEB" w:rsidRDefault="00E61835" w:rsidP="00E61835">
      <w:pPr>
        <w:pStyle w:val="berschrift3"/>
      </w:pPr>
      <w:bookmarkStart w:id="15" w:name="_Toc390932705"/>
      <w:r w:rsidRPr="00964AEB">
        <w:t>Nicht-funktionale Requirements</w:t>
      </w:r>
      <w:bookmarkEnd w:id="15"/>
    </w:p>
    <w:p w:rsidR="00E61835" w:rsidRPr="00964AEB" w:rsidRDefault="00E61835" w:rsidP="00254A23"/>
    <w:tbl>
      <w:tblPr>
        <w:tblW w:w="15536"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3261"/>
        <w:gridCol w:w="6179"/>
        <w:gridCol w:w="29"/>
        <w:gridCol w:w="6067"/>
      </w:tblGrid>
      <w:tr w:rsidR="00A81005" w:rsidRPr="00964AEB" w:rsidTr="005C0C4B">
        <w:trPr>
          <w:gridAfter w:val="2"/>
          <w:wAfter w:w="6096" w:type="dxa"/>
          <w:cantSplit/>
        </w:trPr>
        <w:tc>
          <w:tcPr>
            <w:tcW w:w="9440" w:type="dxa"/>
            <w:gridSpan w:val="2"/>
            <w:tcBorders>
              <w:top w:val="nil"/>
              <w:left w:val="nil"/>
              <w:bottom w:val="nil"/>
              <w:right w:val="nil"/>
            </w:tcBorders>
            <w:shd w:val="clear" w:color="auto" w:fill="A6A6A6"/>
          </w:tcPr>
          <w:p w:rsidR="00A81005" w:rsidRPr="00964AEB" w:rsidRDefault="00A81005" w:rsidP="00CB0F30">
            <w:pPr>
              <w:rPr>
                <w:b/>
              </w:rPr>
            </w:pPr>
            <w:r w:rsidRPr="00964AEB">
              <w:t>Einige n</w:t>
            </w:r>
            <w:r w:rsidR="00CB0F30" w:rsidRPr="00964AEB">
              <w:t>icht-funktionale Requirements</w:t>
            </w:r>
            <w:r w:rsidRPr="00964AEB">
              <w:t>:</w:t>
            </w:r>
          </w:p>
        </w:tc>
      </w:tr>
      <w:tr w:rsidR="005C0C4B" w:rsidRPr="00964AEB" w:rsidTr="005C0C4B">
        <w:trPr>
          <w:cantSplit/>
        </w:trPr>
        <w:tc>
          <w:tcPr>
            <w:tcW w:w="3261" w:type="dxa"/>
            <w:tcBorders>
              <w:top w:val="single" w:sz="8" w:space="0" w:color="FFFFFF"/>
              <w:left w:val="single" w:sz="8" w:space="0" w:color="FFFFFF"/>
              <w:bottom w:val="single" w:sz="8" w:space="0" w:color="FFFFFF"/>
              <w:right w:val="single" w:sz="8" w:space="0" w:color="FFFFFF"/>
            </w:tcBorders>
            <w:shd w:val="clear" w:color="auto" w:fill="E6E6E6"/>
          </w:tcPr>
          <w:p w:rsidR="005C0C4B" w:rsidRPr="00964AEB" w:rsidRDefault="005C0C4B" w:rsidP="007B0097">
            <w:r w:rsidRPr="00964AEB">
              <w:t>Erweiterbarkeit:</w:t>
            </w:r>
          </w:p>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5C0C4B" w:rsidRPr="00964AEB" w:rsidRDefault="005C0C4B" w:rsidP="007B0097">
            <w:r w:rsidRPr="00964AEB">
              <w:t>zusätzliche Algorithmen hinzufügen mit minimalen Änderungen am bestehenden Code</w:t>
            </w:r>
          </w:p>
        </w:tc>
        <w:tc>
          <w:tcPr>
            <w:tcW w:w="6067" w:type="dxa"/>
          </w:tcPr>
          <w:p w:rsidR="005C0C4B" w:rsidRPr="00964AEB" w:rsidRDefault="005C0C4B" w:rsidP="007B0097"/>
        </w:tc>
      </w:tr>
      <w:tr w:rsidR="00C9068D" w:rsidRPr="00964AEB" w:rsidTr="007B0097">
        <w:trPr>
          <w:cantSplit/>
        </w:trPr>
        <w:tc>
          <w:tcPr>
            <w:tcW w:w="3261" w:type="dxa"/>
            <w:vMerge w:val="restart"/>
            <w:tcBorders>
              <w:top w:val="single" w:sz="8" w:space="0" w:color="FFFFFF"/>
              <w:left w:val="single" w:sz="8" w:space="0" w:color="FFFFFF"/>
              <w:right w:val="single" w:sz="8" w:space="0" w:color="FFFFFF"/>
            </w:tcBorders>
            <w:shd w:val="clear" w:color="auto" w:fill="E6E6E6"/>
          </w:tcPr>
          <w:p w:rsidR="00C9068D" w:rsidRPr="00964AEB" w:rsidRDefault="00C9068D" w:rsidP="007B0097">
            <w:r w:rsidRPr="00964AEB">
              <w:t>Usability:</w:t>
            </w:r>
          </w:p>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C9068D" w:rsidRPr="00964AEB" w:rsidRDefault="00C9068D" w:rsidP="007B0097">
            <w:r w:rsidRPr="00964AEB">
              <w:t>Shortcuts für alle wichtigen Funktionalitäten</w:t>
            </w:r>
          </w:p>
        </w:tc>
        <w:tc>
          <w:tcPr>
            <w:tcW w:w="6067" w:type="dxa"/>
          </w:tcPr>
          <w:p w:rsidR="00C9068D" w:rsidRPr="00964AEB" w:rsidRDefault="00C9068D" w:rsidP="007B0097"/>
        </w:tc>
      </w:tr>
      <w:tr w:rsidR="00C9068D" w:rsidRPr="00964AEB" w:rsidTr="007B0097">
        <w:trPr>
          <w:cantSplit/>
        </w:trPr>
        <w:tc>
          <w:tcPr>
            <w:tcW w:w="3261" w:type="dxa"/>
            <w:vMerge/>
            <w:tcBorders>
              <w:left w:val="single" w:sz="8" w:space="0" w:color="FFFFFF"/>
              <w:bottom w:val="single" w:sz="8" w:space="0" w:color="FFFFFF"/>
              <w:right w:val="single" w:sz="8" w:space="0" w:color="FFFFFF"/>
            </w:tcBorders>
            <w:shd w:val="clear" w:color="auto" w:fill="E6E6E6"/>
          </w:tcPr>
          <w:p w:rsidR="00C9068D" w:rsidRPr="00964AEB" w:rsidRDefault="00C9068D" w:rsidP="007B0097"/>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C9068D" w:rsidRPr="00964AEB" w:rsidRDefault="00C9068D" w:rsidP="007B0097">
            <w:r w:rsidRPr="00964AEB">
              <w:t>Tooltips mit erklärendem Text zu allen wichtigen GUI-Elementen</w:t>
            </w:r>
          </w:p>
        </w:tc>
        <w:tc>
          <w:tcPr>
            <w:tcW w:w="6067" w:type="dxa"/>
          </w:tcPr>
          <w:p w:rsidR="00C9068D" w:rsidRPr="00964AEB" w:rsidRDefault="00C9068D" w:rsidP="007B0097"/>
        </w:tc>
      </w:tr>
      <w:tr w:rsidR="00C9068D" w:rsidRPr="00964AEB" w:rsidTr="007B0097">
        <w:trPr>
          <w:cantSplit/>
        </w:trPr>
        <w:tc>
          <w:tcPr>
            <w:tcW w:w="3261" w:type="dxa"/>
            <w:vMerge w:val="restart"/>
            <w:tcBorders>
              <w:top w:val="single" w:sz="8" w:space="0" w:color="FFFFFF"/>
              <w:left w:val="single" w:sz="8" w:space="0" w:color="FFFFFF"/>
              <w:right w:val="single" w:sz="8" w:space="0" w:color="FFFFFF"/>
            </w:tcBorders>
            <w:shd w:val="clear" w:color="auto" w:fill="E6E6E6"/>
          </w:tcPr>
          <w:p w:rsidR="00C9068D" w:rsidRPr="00964AEB" w:rsidRDefault="00C9068D" w:rsidP="007B0097">
            <w:r w:rsidRPr="00964AEB">
              <w:t>Input-Validierung:</w:t>
            </w:r>
          </w:p>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C9068D" w:rsidRPr="00964AEB" w:rsidRDefault="00C9068D" w:rsidP="007B0097">
            <w:r w:rsidRPr="00964AEB">
              <w:t>Validierung der XML-Datei beim Laden eines Graphen</w:t>
            </w:r>
          </w:p>
        </w:tc>
        <w:tc>
          <w:tcPr>
            <w:tcW w:w="6067" w:type="dxa"/>
            <w:tcBorders>
              <w:top w:val="single" w:sz="8" w:space="0" w:color="FFFFFF"/>
              <w:left w:val="single" w:sz="8" w:space="0" w:color="FFFFFF"/>
              <w:bottom w:val="single" w:sz="8" w:space="0" w:color="FFFFFF"/>
              <w:right w:val="single" w:sz="8" w:space="0" w:color="FFFFFF"/>
            </w:tcBorders>
          </w:tcPr>
          <w:p w:rsidR="00C9068D" w:rsidRPr="00964AEB" w:rsidRDefault="00C9068D" w:rsidP="007B0097"/>
        </w:tc>
      </w:tr>
      <w:tr w:rsidR="00C9068D" w:rsidRPr="00964AEB" w:rsidTr="007B0097">
        <w:trPr>
          <w:cantSplit/>
        </w:trPr>
        <w:tc>
          <w:tcPr>
            <w:tcW w:w="3261" w:type="dxa"/>
            <w:vMerge/>
            <w:tcBorders>
              <w:left w:val="single" w:sz="8" w:space="0" w:color="FFFFFF"/>
              <w:bottom w:val="single" w:sz="8" w:space="0" w:color="FFFFFF"/>
              <w:right w:val="single" w:sz="8" w:space="0" w:color="FFFFFF"/>
            </w:tcBorders>
            <w:shd w:val="clear" w:color="auto" w:fill="E6E6E6"/>
          </w:tcPr>
          <w:p w:rsidR="00C9068D" w:rsidRPr="00964AEB" w:rsidRDefault="00C9068D" w:rsidP="007B0097"/>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C9068D" w:rsidRPr="00964AEB" w:rsidRDefault="00C9068D" w:rsidP="007B0097">
            <w:r w:rsidRPr="00964AEB">
              <w:t>Validierung von Benutzereingaben</w:t>
            </w:r>
          </w:p>
        </w:tc>
        <w:tc>
          <w:tcPr>
            <w:tcW w:w="6067" w:type="dxa"/>
            <w:tcBorders>
              <w:top w:val="single" w:sz="8" w:space="0" w:color="FFFFFF"/>
              <w:left w:val="single" w:sz="8" w:space="0" w:color="FFFFFF"/>
              <w:bottom w:val="single" w:sz="8" w:space="0" w:color="FFFFFF"/>
              <w:right w:val="single" w:sz="8" w:space="0" w:color="FFFFFF"/>
            </w:tcBorders>
          </w:tcPr>
          <w:p w:rsidR="00C9068D" w:rsidRPr="00964AEB" w:rsidRDefault="00C9068D" w:rsidP="007B0097"/>
        </w:tc>
      </w:tr>
      <w:tr w:rsidR="00C9068D" w:rsidRPr="00964AEB" w:rsidTr="007B0097">
        <w:trPr>
          <w:cantSplit/>
        </w:trPr>
        <w:tc>
          <w:tcPr>
            <w:tcW w:w="3261" w:type="dxa"/>
            <w:vMerge w:val="restart"/>
            <w:tcBorders>
              <w:top w:val="single" w:sz="8" w:space="0" w:color="FFFFFF"/>
              <w:left w:val="single" w:sz="8" w:space="0" w:color="FFFFFF"/>
              <w:right w:val="single" w:sz="8" w:space="0" w:color="FFFFFF"/>
            </w:tcBorders>
            <w:shd w:val="clear" w:color="auto" w:fill="E6E6E6"/>
          </w:tcPr>
          <w:p w:rsidR="00C9068D" w:rsidRPr="00964AEB" w:rsidRDefault="00C9068D" w:rsidP="000D569E">
            <w:r w:rsidRPr="00964AEB">
              <w:t>Warnhinweise:</w:t>
            </w:r>
          </w:p>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C9068D" w:rsidRPr="00964AEB" w:rsidRDefault="00C9068D" w:rsidP="007B0097">
            <w:r w:rsidRPr="00964AEB">
              <w:t>Beim Überschreiben einer existierenden Datei</w:t>
            </w:r>
          </w:p>
        </w:tc>
        <w:tc>
          <w:tcPr>
            <w:tcW w:w="6067" w:type="dxa"/>
            <w:tcBorders>
              <w:top w:val="single" w:sz="8" w:space="0" w:color="FFFFFF"/>
              <w:left w:val="single" w:sz="8" w:space="0" w:color="FFFFFF"/>
              <w:bottom w:val="single" w:sz="8" w:space="0" w:color="FFFFFF"/>
              <w:right w:val="single" w:sz="8" w:space="0" w:color="FFFFFF"/>
            </w:tcBorders>
          </w:tcPr>
          <w:p w:rsidR="00C9068D" w:rsidRPr="00964AEB" w:rsidRDefault="00C9068D" w:rsidP="007B0097"/>
        </w:tc>
      </w:tr>
      <w:tr w:rsidR="00C9068D" w:rsidRPr="00964AEB" w:rsidTr="007B0097">
        <w:trPr>
          <w:cantSplit/>
        </w:trPr>
        <w:tc>
          <w:tcPr>
            <w:tcW w:w="3261" w:type="dxa"/>
            <w:vMerge/>
            <w:tcBorders>
              <w:left w:val="single" w:sz="8" w:space="0" w:color="FFFFFF"/>
              <w:bottom w:val="single" w:sz="8" w:space="0" w:color="FFFFFF"/>
              <w:right w:val="single" w:sz="8" w:space="0" w:color="FFFFFF"/>
            </w:tcBorders>
            <w:shd w:val="clear" w:color="auto" w:fill="E6E6E6"/>
          </w:tcPr>
          <w:p w:rsidR="00C9068D" w:rsidRPr="00964AEB" w:rsidRDefault="00C9068D" w:rsidP="007B0097"/>
        </w:tc>
        <w:tc>
          <w:tcPr>
            <w:tcW w:w="6208" w:type="dxa"/>
            <w:gridSpan w:val="2"/>
            <w:tcBorders>
              <w:top w:val="single" w:sz="8" w:space="0" w:color="FFFFFF"/>
              <w:left w:val="single" w:sz="8" w:space="0" w:color="FFFFFF"/>
              <w:bottom w:val="single" w:sz="8" w:space="0" w:color="FFFFFF"/>
              <w:right w:val="single" w:sz="8" w:space="0" w:color="FFFFFF"/>
            </w:tcBorders>
            <w:shd w:val="clear" w:color="auto" w:fill="E6E6E6"/>
          </w:tcPr>
          <w:p w:rsidR="00C9068D" w:rsidRPr="00964AEB" w:rsidRDefault="00C9068D" w:rsidP="007B0097">
            <w:r w:rsidRPr="00964AEB">
              <w:t>Beim Verwerfen nicht gespeicherter Änderungen</w:t>
            </w:r>
          </w:p>
        </w:tc>
        <w:tc>
          <w:tcPr>
            <w:tcW w:w="6067" w:type="dxa"/>
            <w:tcBorders>
              <w:top w:val="single" w:sz="8" w:space="0" w:color="FFFFFF"/>
              <w:left w:val="single" w:sz="8" w:space="0" w:color="FFFFFF"/>
              <w:bottom w:val="single" w:sz="8" w:space="0" w:color="FFFFFF"/>
              <w:right w:val="single" w:sz="8" w:space="0" w:color="FFFFFF"/>
            </w:tcBorders>
          </w:tcPr>
          <w:p w:rsidR="00C9068D" w:rsidRPr="00964AEB" w:rsidRDefault="00C9068D" w:rsidP="007B0097"/>
        </w:tc>
      </w:tr>
    </w:tbl>
    <w:p w:rsidR="005C0C4B" w:rsidRPr="00964AEB" w:rsidRDefault="00E04206" w:rsidP="00E04206">
      <w:pPr>
        <w:pStyle w:val="Beschriftung"/>
      </w:pPr>
      <w:bookmarkStart w:id="16" w:name="_Toc390932768"/>
      <w:r w:rsidRPr="00964AEB">
        <w:t xml:space="preserve">Tabelle </w:t>
      </w:r>
      <w:r w:rsidRPr="00964AEB">
        <w:fldChar w:fldCharType="begin"/>
      </w:r>
      <w:r w:rsidRPr="00964AEB">
        <w:instrText xml:space="preserve"> SEQ Tabelle \* ARABIC </w:instrText>
      </w:r>
      <w:r w:rsidRPr="00964AEB">
        <w:fldChar w:fldCharType="separate"/>
      </w:r>
      <w:r w:rsidR="00070E65">
        <w:rPr>
          <w:noProof/>
        </w:rPr>
        <w:t>9</w:t>
      </w:r>
      <w:r w:rsidRPr="00964AEB">
        <w:fldChar w:fldCharType="end"/>
      </w:r>
      <w:r w:rsidRPr="00964AEB">
        <w:t>: Nicht-funktionale Requirements</w:t>
      </w:r>
      <w:bookmarkEnd w:id="16"/>
    </w:p>
    <w:p w:rsidR="00F72629" w:rsidRPr="00964AEB" w:rsidRDefault="00F72629">
      <w:pPr>
        <w:spacing w:line="240" w:lineRule="auto"/>
      </w:pPr>
      <w:r w:rsidRPr="00964AEB">
        <w:br w:type="page"/>
      </w:r>
    </w:p>
    <w:p w:rsidR="00397BA7" w:rsidRPr="00964AEB" w:rsidRDefault="00397BA7" w:rsidP="00397BA7">
      <w:pPr>
        <w:pStyle w:val="berschrift2"/>
      </w:pPr>
      <w:bookmarkStart w:id="17" w:name="_Toc390932706"/>
      <w:r w:rsidRPr="00964AEB">
        <w:lastRenderedPageBreak/>
        <w:t>Use Cases</w:t>
      </w:r>
      <w:bookmarkEnd w:id="17"/>
    </w:p>
    <w:p w:rsidR="00660196" w:rsidRPr="00964AEB" w:rsidRDefault="006D4226" w:rsidP="00397BA7">
      <w:r w:rsidRPr="00964AEB">
        <w:t xml:space="preserve">Im folgenden Diagramm werden die wichtigsten </w:t>
      </w:r>
      <w:r w:rsidRPr="00964AEB">
        <w:rPr>
          <w:i/>
        </w:rPr>
        <w:t>Use Cases</w:t>
      </w:r>
      <w:r w:rsidRPr="00964AEB">
        <w:t xml:space="preserve"> dargestellt. </w:t>
      </w:r>
      <w:r w:rsidR="004F22B5" w:rsidRPr="00964AEB">
        <w:t xml:space="preserve">Sie </w:t>
      </w:r>
      <w:r w:rsidR="00C909D4" w:rsidRPr="00964AEB">
        <w:t>zeigen</w:t>
      </w:r>
      <w:r w:rsidR="004F22B5" w:rsidRPr="00964AEB">
        <w:t xml:space="preserve"> die Systeminteraktionen mit dem User</w:t>
      </w:r>
      <w:r w:rsidR="00D452CD">
        <w:t xml:space="preserve"> und</w:t>
      </w:r>
      <w:r w:rsidR="00900EA9">
        <w:t xml:space="preserve"> dem Betriebssystem </w:t>
      </w:r>
      <w:r w:rsidR="00D452CD">
        <w:t xml:space="preserve">sowie die Beziehungen </w:t>
      </w:r>
      <w:r w:rsidR="00792112">
        <w:t>untereinander</w:t>
      </w:r>
      <w:r w:rsidR="004F22B5" w:rsidRPr="00964AEB">
        <w:t>.</w:t>
      </w:r>
    </w:p>
    <w:p w:rsidR="00B52460" w:rsidRPr="00964AEB" w:rsidRDefault="00B52460" w:rsidP="00397BA7"/>
    <w:p w:rsidR="005865BE" w:rsidRPr="00964AEB" w:rsidRDefault="0027294B" w:rsidP="00B52460">
      <w:pPr>
        <w:jc w:val="center"/>
      </w:pPr>
      <w:r w:rsidRPr="00964AEB">
        <w:object w:dxaOrig="8186" w:dyaOrig="1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585.1pt" o:ole="">
            <v:imagedata r:id="rId16" o:title=""/>
          </v:shape>
          <o:OLEObject Type="Embed" ProgID="Visio.Drawing.11" ShapeID="_x0000_i1025" DrawAspect="Content" ObjectID="_1464678216" r:id="rId17"/>
        </w:object>
      </w:r>
    </w:p>
    <w:p w:rsidR="0032174B" w:rsidRDefault="0032174B" w:rsidP="00B52460">
      <w:pPr>
        <w:pStyle w:val="Beschriftung"/>
        <w:jc w:val="center"/>
      </w:pPr>
      <w:bookmarkStart w:id="18" w:name="_Toc390932737"/>
      <w:r w:rsidRPr="00964AEB">
        <w:t xml:space="preserve">Abbildung </w:t>
      </w:r>
      <w:r w:rsidRPr="00964AEB">
        <w:fldChar w:fldCharType="begin"/>
      </w:r>
      <w:r w:rsidRPr="00964AEB">
        <w:instrText xml:space="preserve"> SEQ Abbildung \* ARABIC </w:instrText>
      </w:r>
      <w:r w:rsidRPr="00964AEB">
        <w:fldChar w:fldCharType="separate"/>
      </w:r>
      <w:r w:rsidR="00070E65">
        <w:rPr>
          <w:noProof/>
        </w:rPr>
        <w:t>1</w:t>
      </w:r>
      <w:r w:rsidRPr="00964AEB">
        <w:fldChar w:fldCharType="end"/>
      </w:r>
      <w:r w:rsidRPr="00964AEB">
        <w:t>: Use Case Diagramm</w:t>
      </w:r>
      <w:bookmarkEnd w:id="18"/>
    </w:p>
    <w:p w:rsidR="001704BD" w:rsidRDefault="001704BD">
      <w:pPr>
        <w:spacing w:line="240" w:lineRule="auto"/>
      </w:pPr>
      <w:r>
        <w:br w:type="page"/>
      </w:r>
    </w:p>
    <w:p w:rsidR="001C4B4E" w:rsidRPr="00964AEB" w:rsidRDefault="00990C3C" w:rsidP="007050ED">
      <w:pPr>
        <w:pStyle w:val="berschrift1"/>
      </w:pPr>
      <w:bookmarkStart w:id="19" w:name="_Toc390932707"/>
      <w:r w:rsidRPr="00964AEB">
        <w:lastRenderedPageBreak/>
        <w:t>Systema</w:t>
      </w:r>
      <w:r w:rsidR="001E5030" w:rsidRPr="00964AEB">
        <w:t>rchitektur und Design</w:t>
      </w:r>
      <w:bookmarkEnd w:id="19"/>
    </w:p>
    <w:p w:rsidR="00022BA1" w:rsidRPr="00964AEB" w:rsidRDefault="00F604DC" w:rsidP="00022BA1">
      <w:r w:rsidRPr="00964AEB">
        <w:t xml:space="preserve">In diesem Kapitel folgen einige Erläuterungen zur Systemarchitektur und den verwendeten </w:t>
      </w:r>
      <w:r w:rsidRPr="00964AEB">
        <w:rPr>
          <w:i/>
        </w:rPr>
        <w:t>Design Pattern</w:t>
      </w:r>
      <w:r w:rsidR="006E6CFA" w:rsidRPr="00964AEB">
        <w:rPr>
          <w:i/>
        </w:rPr>
        <w:t>s</w:t>
      </w:r>
      <w:r w:rsidRPr="00964AEB">
        <w:t xml:space="preserve">. </w:t>
      </w:r>
      <w:r w:rsidR="006E6CFA" w:rsidRPr="00964AEB">
        <w:t xml:space="preserve">Für die Systemarchitektur wurden die folgenden </w:t>
      </w:r>
      <w:r w:rsidR="006E6CFA" w:rsidRPr="00964AEB">
        <w:rPr>
          <w:i/>
        </w:rPr>
        <w:t>Architectural Patterns</w:t>
      </w:r>
      <w:r w:rsidR="006E6CFA" w:rsidRPr="00964AEB">
        <w:t xml:space="preserve"> verwendet:</w:t>
      </w:r>
    </w:p>
    <w:p w:rsidR="006E6CFA" w:rsidRPr="00964AEB" w:rsidRDefault="005A0ECB" w:rsidP="005A0ECB">
      <w:pPr>
        <w:pStyle w:val="Listenabsatz"/>
        <w:numPr>
          <w:ilvl w:val="0"/>
          <w:numId w:val="39"/>
        </w:numPr>
      </w:pPr>
      <w:r w:rsidRPr="00964AEB">
        <w:t>Schichtenarchitektur</w:t>
      </w:r>
    </w:p>
    <w:p w:rsidR="005A0ECB" w:rsidRPr="00964AEB" w:rsidRDefault="005A0ECB" w:rsidP="005A0ECB">
      <w:pPr>
        <w:pStyle w:val="Listenabsatz"/>
        <w:numPr>
          <w:ilvl w:val="0"/>
          <w:numId w:val="39"/>
        </w:numPr>
      </w:pPr>
      <w:r w:rsidRPr="00964AEB">
        <w:t>Model-View-Controller (MVC) Pattern</w:t>
      </w:r>
    </w:p>
    <w:p w:rsidR="005874D0" w:rsidRPr="00964AEB" w:rsidRDefault="005874D0" w:rsidP="00022BA1"/>
    <w:p w:rsidR="006E6CFA" w:rsidRPr="00964AEB" w:rsidRDefault="006E6CFA" w:rsidP="00022BA1">
      <w:r w:rsidRPr="00964AEB">
        <w:t xml:space="preserve">Es folgt eine Liste </w:t>
      </w:r>
      <w:r w:rsidR="005874D0" w:rsidRPr="00964AEB">
        <w:t>mit</w:t>
      </w:r>
      <w:r w:rsidR="00D23DAF" w:rsidRPr="00964AEB">
        <w:t xml:space="preserve"> </w:t>
      </w:r>
      <w:r w:rsidR="00677CB3">
        <w:t>den</w:t>
      </w:r>
      <w:r w:rsidR="00D23DAF" w:rsidRPr="00964AEB">
        <w:t xml:space="preserve"> verwendeten</w:t>
      </w:r>
      <w:r w:rsidRPr="00964AEB">
        <w:t xml:space="preserve"> </w:t>
      </w:r>
      <w:r w:rsidRPr="00964AEB">
        <w:rPr>
          <w:i/>
        </w:rPr>
        <w:t>Design Patterns</w:t>
      </w:r>
      <w:r w:rsidRPr="00964AEB">
        <w:t>:</w:t>
      </w:r>
    </w:p>
    <w:p w:rsidR="005A0ECB" w:rsidRPr="00964AEB" w:rsidRDefault="005A0ECB" w:rsidP="005A0ECB">
      <w:pPr>
        <w:pStyle w:val="Listenabsatz"/>
        <w:numPr>
          <w:ilvl w:val="0"/>
          <w:numId w:val="40"/>
        </w:numPr>
      </w:pPr>
      <w:r w:rsidRPr="00964AEB">
        <w:t>(Static) Factory Method</w:t>
      </w:r>
    </w:p>
    <w:p w:rsidR="005A0ECB" w:rsidRPr="00964AEB" w:rsidRDefault="008772A1" w:rsidP="005A0ECB">
      <w:pPr>
        <w:pStyle w:val="Listenabsatz"/>
        <w:numPr>
          <w:ilvl w:val="0"/>
          <w:numId w:val="40"/>
        </w:numPr>
      </w:pPr>
      <w:r w:rsidRPr="00964AEB">
        <w:t>Composite</w:t>
      </w:r>
    </w:p>
    <w:p w:rsidR="008772A1" w:rsidRPr="00964AEB" w:rsidRDefault="008772A1" w:rsidP="005A0ECB">
      <w:pPr>
        <w:pStyle w:val="Listenabsatz"/>
        <w:numPr>
          <w:ilvl w:val="0"/>
          <w:numId w:val="40"/>
        </w:numPr>
      </w:pPr>
      <w:r w:rsidRPr="00964AEB">
        <w:t>Decorator</w:t>
      </w:r>
    </w:p>
    <w:p w:rsidR="008772A1" w:rsidRPr="00964AEB" w:rsidRDefault="008772A1" w:rsidP="008772A1">
      <w:pPr>
        <w:pStyle w:val="Listenabsatz"/>
        <w:numPr>
          <w:ilvl w:val="0"/>
          <w:numId w:val="40"/>
        </w:numPr>
      </w:pPr>
      <w:r w:rsidRPr="00964AEB">
        <w:t>Façade</w:t>
      </w:r>
    </w:p>
    <w:p w:rsidR="008772A1" w:rsidRPr="00964AEB" w:rsidRDefault="00BB0826" w:rsidP="008772A1">
      <w:pPr>
        <w:pStyle w:val="Listenabsatz"/>
        <w:numPr>
          <w:ilvl w:val="0"/>
          <w:numId w:val="40"/>
        </w:numPr>
      </w:pPr>
      <w:r w:rsidRPr="00964AEB">
        <w:t>Observer</w:t>
      </w:r>
    </w:p>
    <w:p w:rsidR="00BB0826" w:rsidRPr="00964AEB" w:rsidRDefault="00BB0826" w:rsidP="008772A1">
      <w:pPr>
        <w:pStyle w:val="Listenabsatz"/>
        <w:numPr>
          <w:ilvl w:val="0"/>
          <w:numId w:val="40"/>
        </w:numPr>
      </w:pPr>
      <w:r w:rsidRPr="00964AEB">
        <w:t>Iterator</w:t>
      </w:r>
    </w:p>
    <w:p w:rsidR="00BB0826" w:rsidRPr="00964AEB" w:rsidRDefault="00BB0826" w:rsidP="008772A1">
      <w:pPr>
        <w:pStyle w:val="Listenabsatz"/>
        <w:numPr>
          <w:ilvl w:val="0"/>
          <w:numId w:val="40"/>
        </w:numPr>
      </w:pPr>
      <w:r w:rsidRPr="00964AEB">
        <w:t>Strategy</w:t>
      </w:r>
    </w:p>
    <w:p w:rsidR="00BB0826" w:rsidRPr="00964AEB" w:rsidRDefault="00BB0826" w:rsidP="008772A1">
      <w:pPr>
        <w:pStyle w:val="Listenabsatz"/>
        <w:numPr>
          <w:ilvl w:val="0"/>
          <w:numId w:val="40"/>
        </w:numPr>
      </w:pPr>
      <w:r w:rsidRPr="00964AEB">
        <w:t>Command</w:t>
      </w:r>
    </w:p>
    <w:p w:rsidR="006312CC" w:rsidRPr="00964AEB" w:rsidRDefault="00931B98" w:rsidP="009C1039">
      <w:pPr>
        <w:pStyle w:val="berschrift2"/>
      </w:pPr>
      <w:bookmarkStart w:id="20" w:name="_Toc390932708"/>
      <w:r w:rsidRPr="00964AEB">
        <w:t>Schichtenarchitektur</w:t>
      </w:r>
      <w:bookmarkEnd w:id="20"/>
    </w:p>
    <w:p w:rsidR="00487FE5" w:rsidRPr="00964AEB" w:rsidRDefault="007B77AC" w:rsidP="00487FE5">
      <w:r w:rsidRPr="00964AEB">
        <w:t>Die Applikation weis</w:t>
      </w:r>
      <w:r w:rsidR="00BF67D0" w:rsidRPr="00964AEB">
        <w:t xml:space="preserve">t eine Schichtenarchitektur auf. </w:t>
      </w:r>
      <w:r w:rsidR="00606C59" w:rsidRPr="00964AEB">
        <w:t xml:space="preserve">Jede Schicht bietet </w:t>
      </w:r>
      <w:r w:rsidR="00C51EF8" w:rsidRPr="00964AEB">
        <w:t xml:space="preserve">Dienste an, die von den </w:t>
      </w:r>
      <w:r w:rsidR="00606C59" w:rsidRPr="00964AEB">
        <w:t>darüber liegenden Schicht</w:t>
      </w:r>
      <w:r w:rsidR="00C51EF8" w:rsidRPr="00964AEB">
        <w:t>en</w:t>
      </w:r>
      <w:r w:rsidR="00A667D8" w:rsidRPr="00964AEB">
        <w:t xml:space="preserve"> verwendet werden können.</w:t>
      </w:r>
      <w:r w:rsidR="00606C59" w:rsidRPr="00964AEB">
        <w:t xml:space="preserve"> </w:t>
      </w:r>
      <w:r w:rsidR="00635660" w:rsidRPr="00964AEB">
        <w:t>Der Aufbau ist in der folgenden Abbildung dargestellt:</w:t>
      </w:r>
    </w:p>
    <w:p w:rsidR="00D616B2" w:rsidRPr="00964AEB" w:rsidRDefault="00D616B2" w:rsidP="00487FE5"/>
    <w:p w:rsidR="00635660" w:rsidRPr="00964AEB" w:rsidRDefault="00900EA9" w:rsidP="00D616B2">
      <w:pPr>
        <w:jc w:val="center"/>
      </w:pPr>
      <w:r>
        <w:object w:dxaOrig="2918" w:dyaOrig="2777">
          <v:shape id="_x0000_i1026" type="#_x0000_t75" style="width:189.5pt;height:180pt" o:ole="">
            <v:imagedata r:id="rId18" o:title=""/>
          </v:shape>
          <o:OLEObject Type="Embed" ProgID="Visio.Drawing.11" ShapeID="_x0000_i1026" DrawAspect="Content" ObjectID="_1464678217" r:id="rId19"/>
        </w:object>
      </w:r>
    </w:p>
    <w:p w:rsidR="00931B98" w:rsidRPr="00964AEB" w:rsidRDefault="00DB2855" w:rsidP="00DB2855">
      <w:pPr>
        <w:pStyle w:val="Beschriftung"/>
        <w:jc w:val="center"/>
      </w:pPr>
      <w:bookmarkStart w:id="21" w:name="_Toc390932738"/>
      <w:r w:rsidRPr="00964AEB">
        <w:t xml:space="preserve">Abbildung </w:t>
      </w:r>
      <w:r w:rsidRPr="00964AEB">
        <w:fldChar w:fldCharType="begin"/>
      </w:r>
      <w:r w:rsidRPr="00964AEB">
        <w:instrText xml:space="preserve"> SEQ Abbildung \* ARABIC </w:instrText>
      </w:r>
      <w:r w:rsidRPr="00964AEB">
        <w:fldChar w:fldCharType="separate"/>
      </w:r>
      <w:r w:rsidR="00070E65">
        <w:rPr>
          <w:noProof/>
        </w:rPr>
        <w:t>2</w:t>
      </w:r>
      <w:r w:rsidRPr="00964AEB">
        <w:fldChar w:fldCharType="end"/>
      </w:r>
      <w:r w:rsidRPr="00964AEB">
        <w:t>: Schichtenarchitektur</w:t>
      </w:r>
      <w:bookmarkEnd w:id="21"/>
    </w:p>
    <w:p w:rsidR="00606C59" w:rsidRPr="00964AEB" w:rsidRDefault="00606C59" w:rsidP="00487FE5">
      <w:r w:rsidRPr="00964AEB">
        <w:t>Das JUNG-Framework stellt viele nützliche Interfaces und Klassen zur Manipulation und Visualisierung von Graphen zur Verfügung.</w:t>
      </w:r>
      <w:r w:rsidR="00A667D8" w:rsidRPr="00964AEB">
        <w:t xml:space="preserve"> Die Core- und die GUI-Schicht </w:t>
      </w:r>
      <w:r w:rsidR="006503E6" w:rsidRPr="00964AEB">
        <w:t xml:space="preserve">nutzen diese Klassen und Interfaces </w:t>
      </w:r>
      <w:r w:rsidR="00047528" w:rsidRPr="00964AEB">
        <w:t>an sehr vielen Stellen.</w:t>
      </w:r>
    </w:p>
    <w:p w:rsidR="00D650F6" w:rsidRPr="00964AEB" w:rsidRDefault="00D650F6" w:rsidP="00487FE5"/>
    <w:p w:rsidR="002C2357" w:rsidRPr="00964AEB" w:rsidRDefault="00047528" w:rsidP="00487FE5">
      <w:r w:rsidRPr="00964AEB">
        <w:t>Die Core-Schicht bietet der GUI-S</w:t>
      </w:r>
      <w:r w:rsidR="00F10602" w:rsidRPr="00964AEB">
        <w:t>chicht grundlegende Dienste an</w:t>
      </w:r>
      <w:r w:rsidR="002C2357" w:rsidRPr="00964AEB">
        <w:t>:</w:t>
      </w:r>
    </w:p>
    <w:p w:rsidR="00047528" w:rsidRPr="00964AEB" w:rsidRDefault="00F10602" w:rsidP="002C2357">
      <w:pPr>
        <w:pStyle w:val="Listenabsatz"/>
        <w:numPr>
          <w:ilvl w:val="0"/>
          <w:numId w:val="41"/>
        </w:numPr>
      </w:pPr>
      <w:r w:rsidRPr="00964AEB">
        <w:t xml:space="preserve">Erzeugung von Instanzen der Datenstruktur </w:t>
      </w:r>
      <w:r w:rsidRPr="00964AEB">
        <w:rPr>
          <w:i/>
        </w:rPr>
        <w:t>Graph</w:t>
      </w:r>
      <w:r w:rsidR="00DC3917" w:rsidRPr="00964AEB">
        <w:rPr>
          <w:i/>
        </w:rPr>
        <w:t xml:space="preserve"> </w:t>
      </w:r>
      <w:r w:rsidR="00DC3917" w:rsidRPr="00964AEB">
        <w:t xml:space="preserve">(Klasse </w:t>
      </w:r>
      <w:r w:rsidR="00DC3917" w:rsidRPr="00964AEB">
        <w:rPr>
          <w:rFonts w:ascii="Consolas" w:hAnsi="Consolas" w:cs="Consolas"/>
        </w:rPr>
        <w:t>GraphFactory</w:t>
      </w:r>
      <w:r w:rsidR="00DC3917" w:rsidRPr="00964AEB">
        <w:t>)</w:t>
      </w:r>
    </w:p>
    <w:p w:rsidR="002C2357" w:rsidRPr="00964AEB" w:rsidRDefault="002C2357" w:rsidP="002C2357">
      <w:pPr>
        <w:pStyle w:val="Listenabsatz"/>
        <w:numPr>
          <w:ilvl w:val="0"/>
          <w:numId w:val="41"/>
        </w:numPr>
      </w:pPr>
      <w:r w:rsidRPr="00964AEB">
        <w:t>Laden eines Graphs aus einer Datei</w:t>
      </w:r>
      <w:r w:rsidR="00DC3917" w:rsidRPr="00964AEB">
        <w:t xml:space="preserve"> (Interface </w:t>
      </w:r>
      <w:r w:rsidR="00DC3917" w:rsidRPr="00964AEB">
        <w:rPr>
          <w:rFonts w:ascii="Consolas" w:hAnsi="Consolas" w:cs="Consolas"/>
        </w:rPr>
        <w:t>ICore</w:t>
      </w:r>
      <w:r w:rsidR="00DC3917" w:rsidRPr="00964AEB">
        <w:t>)</w:t>
      </w:r>
    </w:p>
    <w:p w:rsidR="002C2357" w:rsidRPr="00964AEB" w:rsidRDefault="002C2357" w:rsidP="002C2357">
      <w:pPr>
        <w:pStyle w:val="Listenabsatz"/>
        <w:numPr>
          <w:ilvl w:val="0"/>
          <w:numId w:val="41"/>
        </w:numPr>
      </w:pPr>
      <w:r w:rsidRPr="00964AEB">
        <w:t>Speichern eines Graphs in einer Datei</w:t>
      </w:r>
      <w:r w:rsidR="00DC3917" w:rsidRPr="00964AEB">
        <w:t xml:space="preserve"> (Interface </w:t>
      </w:r>
      <w:r w:rsidR="00DC3917" w:rsidRPr="00964AEB">
        <w:rPr>
          <w:rFonts w:ascii="Consolas" w:hAnsi="Consolas" w:cs="Consolas"/>
        </w:rPr>
        <w:t>ICore</w:t>
      </w:r>
      <w:r w:rsidR="00DC3917" w:rsidRPr="00964AEB">
        <w:t>)</w:t>
      </w:r>
    </w:p>
    <w:p w:rsidR="00D52A91" w:rsidRPr="00964AEB" w:rsidRDefault="00D52A91" w:rsidP="00D52A91">
      <w:pPr>
        <w:pStyle w:val="Listenabsatz"/>
        <w:numPr>
          <w:ilvl w:val="0"/>
          <w:numId w:val="41"/>
        </w:numPr>
      </w:pPr>
      <w:r w:rsidRPr="00964AEB">
        <w:t xml:space="preserve">Ausführen eines Algorithmus auf einem Graphen und </w:t>
      </w:r>
      <w:r w:rsidR="00EE2F3F" w:rsidRPr="00964AEB">
        <w:t>Rückgabe eines</w:t>
      </w:r>
      <w:r w:rsidR="00330492" w:rsidRPr="00964AEB">
        <w:t xml:space="preserve"> Iterator</w:t>
      </w:r>
      <w:r w:rsidR="00EE2F3F" w:rsidRPr="00964AEB">
        <w:t>s</w:t>
      </w:r>
      <w:r w:rsidR="00330492" w:rsidRPr="00964AEB">
        <w:t xml:space="preserve"> über alle Animations-Schritte</w:t>
      </w:r>
      <w:r w:rsidR="00DC3917" w:rsidRPr="00964AEB">
        <w:t xml:space="preserve"> (Interface </w:t>
      </w:r>
      <w:r w:rsidR="00DC3917" w:rsidRPr="00964AEB">
        <w:rPr>
          <w:rFonts w:ascii="Consolas" w:hAnsi="Consolas" w:cs="Consolas"/>
        </w:rPr>
        <w:t>ICore</w:t>
      </w:r>
      <w:r w:rsidR="00DC3917" w:rsidRPr="00964AEB">
        <w:t>)</w:t>
      </w:r>
    </w:p>
    <w:p w:rsidR="002C2357" w:rsidRPr="00964AEB" w:rsidRDefault="002C2357" w:rsidP="00487FE5">
      <w:pPr>
        <w:pStyle w:val="Listenabsatz"/>
        <w:numPr>
          <w:ilvl w:val="0"/>
          <w:numId w:val="41"/>
        </w:numPr>
      </w:pPr>
      <w:r w:rsidRPr="00964AEB">
        <w:t>Abrufen von Informationen zu bestimmten Algorithmen (Name und Beschreibung)</w:t>
      </w:r>
      <w:r w:rsidR="00DC3917" w:rsidRPr="00964AEB">
        <w:t xml:space="preserve"> (Interface </w:t>
      </w:r>
      <w:r w:rsidR="00DC3917" w:rsidRPr="00964AEB">
        <w:rPr>
          <w:rFonts w:ascii="Consolas" w:hAnsi="Consolas" w:cs="Consolas"/>
        </w:rPr>
        <w:t>ICore</w:t>
      </w:r>
      <w:r w:rsidR="00DC3917" w:rsidRPr="00964AEB">
        <w:t>)</w:t>
      </w:r>
    </w:p>
    <w:p w:rsidR="00D650F6" w:rsidRPr="00964AEB" w:rsidRDefault="00D650F6" w:rsidP="00D650F6"/>
    <w:p w:rsidR="00D650F6" w:rsidRDefault="00D650F6" w:rsidP="00D650F6">
      <w:r w:rsidRPr="00964AEB">
        <w:t xml:space="preserve">Die GUI-Schicht ist für die Darstellung des User Interfaces und </w:t>
      </w:r>
      <w:r w:rsidR="00D32C05">
        <w:t>des</w:t>
      </w:r>
      <w:r w:rsidR="008641D7" w:rsidRPr="00964AEB">
        <w:t xml:space="preserve"> Graphen zuständig</w:t>
      </w:r>
      <w:r w:rsidRPr="00964AEB">
        <w:t xml:space="preserve">. </w:t>
      </w:r>
      <w:r w:rsidR="00D616B2" w:rsidRPr="00964AEB">
        <w:t xml:space="preserve">Für die Darstellung des Graphen nutzt die GUI-Schicht zum Teil direkt Klassen aus dem JUNG-Framework. </w:t>
      </w:r>
      <w:r w:rsidRPr="00964AEB">
        <w:t>Auch alle Event-Handler</w:t>
      </w:r>
      <w:r w:rsidR="008F0292" w:rsidRPr="00964AEB">
        <w:t>,</w:t>
      </w:r>
      <w:r w:rsidRPr="00964AEB">
        <w:t xml:space="preserve"> die auf User-Interaktionen reagieren</w:t>
      </w:r>
      <w:r w:rsidR="008F0292" w:rsidRPr="00964AEB">
        <w:t>,</w:t>
      </w:r>
      <w:r w:rsidRPr="00964AEB">
        <w:t xml:space="preserve"> befinden sich in der GUI-Schicht.</w:t>
      </w:r>
    </w:p>
    <w:p w:rsidR="00931B98" w:rsidRPr="00967D95" w:rsidRDefault="00786FC6" w:rsidP="00931B98">
      <w:pPr>
        <w:pStyle w:val="berschrift2"/>
        <w:rPr>
          <w:lang w:val="en-GB"/>
        </w:rPr>
      </w:pPr>
      <w:bookmarkStart w:id="22" w:name="_Toc390932709"/>
      <w:r w:rsidRPr="00967D95">
        <w:rPr>
          <w:lang w:val="en-GB"/>
        </w:rPr>
        <w:lastRenderedPageBreak/>
        <w:t>Model-View-Controller (</w:t>
      </w:r>
      <w:r w:rsidR="00931B98" w:rsidRPr="00967D95">
        <w:rPr>
          <w:lang w:val="en-GB"/>
        </w:rPr>
        <w:t>MVC</w:t>
      </w:r>
      <w:r w:rsidRPr="00967D95">
        <w:rPr>
          <w:lang w:val="en-GB"/>
        </w:rPr>
        <w:t xml:space="preserve">) </w:t>
      </w:r>
      <w:r w:rsidR="00806A50" w:rsidRPr="00967D95">
        <w:rPr>
          <w:lang w:val="en-GB"/>
        </w:rPr>
        <w:t>Pattern</w:t>
      </w:r>
      <w:bookmarkEnd w:id="22"/>
    </w:p>
    <w:p w:rsidR="00796B24" w:rsidRDefault="00F80A3E" w:rsidP="00931B98">
      <w:r w:rsidRPr="00964AEB">
        <w:t>Für die Interaktion des User Interfaces mit den anderen Systemkomponenten wurde das klassische Model-View-Controller Pattern verwendet.</w:t>
      </w:r>
      <w:r w:rsidR="00FE0920" w:rsidRPr="00964AEB">
        <w:t xml:space="preserve"> Die relevanten Klassen für das MVC befinden sich in der GUI-Schicht</w:t>
      </w:r>
      <w:r w:rsidR="0049159A" w:rsidRPr="00964AEB">
        <w:t>.</w:t>
      </w:r>
      <w:r w:rsidR="00796B24" w:rsidRPr="00964AEB">
        <w:t xml:space="preserve"> Die folgende Abbildung zeigt </w:t>
      </w:r>
      <w:r w:rsidR="0030736D" w:rsidRPr="00964AEB">
        <w:t>wichtige</w:t>
      </w:r>
      <w:r w:rsidR="00796B24" w:rsidRPr="00964AEB">
        <w:t xml:space="preserve"> Schnittstellen </w:t>
      </w:r>
      <w:r w:rsidR="0030736D" w:rsidRPr="00964AEB">
        <w:t xml:space="preserve">und Klassen </w:t>
      </w:r>
      <w:r w:rsidR="00825A06" w:rsidRPr="00964AEB">
        <w:t>von</w:t>
      </w:r>
      <w:r w:rsidR="00796B24" w:rsidRPr="00964AEB">
        <w:t xml:space="preserve"> den einzelnen Komponenten des MVC</w:t>
      </w:r>
      <w:r w:rsidR="00926E02" w:rsidRPr="00964AEB">
        <w:t>. E</w:t>
      </w:r>
      <w:r w:rsidR="00747632" w:rsidRPr="00964AEB">
        <w:t xml:space="preserve">s werden </w:t>
      </w:r>
      <w:r w:rsidR="005B7E42">
        <w:t>zur Vereinfachung</w:t>
      </w:r>
      <w:r w:rsidR="00926E02" w:rsidRPr="00964AEB">
        <w:t xml:space="preserve"> </w:t>
      </w:r>
      <w:r w:rsidR="00747632" w:rsidRPr="00964AEB">
        <w:t>nur Assoziations-, Realisierungs- und V</w:t>
      </w:r>
      <w:r w:rsidR="00926E02" w:rsidRPr="00964AEB">
        <w:t xml:space="preserve">ererbungsbeziehungen </w:t>
      </w:r>
      <w:r w:rsidR="00343501" w:rsidRPr="00964AEB">
        <w:t>dargestellt</w:t>
      </w:r>
      <w:r w:rsidR="00926E02" w:rsidRPr="00964AEB">
        <w:t>. Die View-Klassen befinden sich auf der rechten Seite, die Controller-Klassen und Interfaces ganz oben und die Model-Klassen und Interfaces unten links.</w:t>
      </w:r>
    </w:p>
    <w:p w:rsidR="00967D95" w:rsidRPr="00964AEB" w:rsidRDefault="00967D95" w:rsidP="00931B98"/>
    <w:p w:rsidR="00796B24" w:rsidRPr="00964AEB" w:rsidRDefault="00F9023A" w:rsidP="00931B98">
      <w:r w:rsidRPr="00964AEB">
        <w:rPr>
          <w:noProof/>
          <w:lang w:eastAsia="de-CH"/>
        </w:rPr>
        <w:drawing>
          <wp:inline distT="0" distB="0" distL="0" distR="0" wp14:anchorId="6CB24D66" wp14:editId="0F5032AD">
            <wp:extent cx="6011545" cy="5401310"/>
            <wp:effectExtent l="0" t="0" r="825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0">
                      <a:extLst>
                        <a:ext uri="{28A0092B-C50C-407E-A947-70E740481C1C}">
                          <a14:useLocalDpi xmlns:a14="http://schemas.microsoft.com/office/drawing/2010/main" val="0"/>
                        </a:ext>
                      </a:extLst>
                    </a:blip>
                    <a:stretch>
                      <a:fillRect/>
                    </a:stretch>
                  </pic:blipFill>
                  <pic:spPr>
                    <a:xfrm>
                      <a:off x="0" y="0"/>
                      <a:ext cx="6011545" cy="5401310"/>
                    </a:xfrm>
                    <a:prstGeom prst="rect">
                      <a:avLst/>
                    </a:prstGeom>
                  </pic:spPr>
                </pic:pic>
              </a:graphicData>
            </a:graphic>
          </wp:inline>
        </w:drawing>
      </w:r>
    </w:p>
    <w:p w:rsidR="009C7350" w:rsidRPr="00964AEB" w:rsidRDefault="007F538D" w:rsidP="007F538D">
      <w:pPr>
        <w:pStyle w:val="Beschriftung"/>
      </w:pPr>
      <w:bookmarkStart w:id="23" w:name="_Toc390932739"/>
      <w:r w:rsidRPr="00964AEB">
        <w:t xml:space="preserve">Abbildung </w:t>
      </w:r>
      <w:r w:rsidRPr="00964AEB">
        <w:fldChar w:fldCharType="begin"/>
      </w:r>
      <w:r w:rsidRPr="00964AEB">
        <w:instrText xml:space="preserve"> SEQ Abbildung \* ARABIC </w:instrText>
      </w:r>
      <w:r w:rsidRPr="00964AEB">
        <w:fldChar w:fldCharType="separate"/>
      </w:r>
      <w:r w:rsidR="00070E65">
        <w:rPr>
          <w:noProof/>
        </w:rPr>
        <w:t>3</w:t>
      </w:r>
      <w:r w:rsidRPr="00964AEB">
        <w:fldChar w:fldCharType="end"/>
      </w:r>
      <w:r w:rsidRPr="00964AEB">
        <w:t>: MVC-Pattern</w:t>
      </w:r>
      <w:bookmarkEnd w:id="23"/>
    </w:p>
    <w:p w:rsidR="00191509" w:rsidRPr="00964AEB" w:rsidRDefault="000106FA" w:rsidP="00931B98">
      <w:r w:rsidRPr="00964AEB">
        <w:t>Die</w:t>
      </w:r>
      <w:r w:rsidR="00D83508" w:rsidRPr="00964AEB">
        <w:t xml:space="preserve"> </w:t>
      </w:r>
      <w:r w:rsidR="00D83508" w:rsidRPr="00964AEB">
        <w:rPr>
          <w:i/>
        </w:rPr>
        <w:t>View</w:t>
      </w:r>
      <w:r w:rsidRPr="00964AEB">
        <w:rPr>
          <w:i/>
        </w:rPr>
        <w:t>-Klassen</w:t>
      </w:r>
      <w:r w:rsidR="00191509" w:rsidRPr="00964AEB">
        <w:t xml:space="preserve"> halten selbst keine Daten und sind nur für die grafische Darstellung der GUI-Komponenten zuständig. </w:t>
      </w:r>
      <w:r w:rsidR="00FD438F" w:rsidRPr="00964AEB">
        <w:t>Einige</w:t>
      </w:r>
      <w:r w:rsidR="00437797" w:rsidRPr="00964AEB">
        <w:t xml:space="preserve"> implementieren das </w:t>
      </w:r>
      <w:r w:rsidR="00437797" w:rsidRPr="00964AEB">
        <w:rPr>
          <w:rFonts w:ascii="Consolas" w:hAnsi="Consolas" w:cs="Consolas"/>
        </w:rPr>
        <w:t>Oberserver</w:t>
      </w:r>
      <w:r w:rsidR="00437797" w:rsidRPr="00964AEB">
        <w:t xml:space="preserve">-Interface </w:t>
      </w:r>
      <w:r w:rsidR="00077FE8" w:rsidRPr="00964AEB">
        <w:t xml:space="preserve">von Java </w:t>
      </w:r>
      <w:r w:rsidR="00437797" w:rsidRPr="00964AEB">
        <w:t>und können so über Zustandsänderungen im Model benachrichtigt werden. Zudem haben die View-Klassen keine Kenntnis</w:t>
      </w:r>
      <w:r w:rsidR="00023E50" w:rsidRPr="00964AEB">
        <w:t>se</w:t>
      </w:r>
      <w:r w:rsidR="00437797" w:rsidRPr="00964AEB">
        <w:t xml:space="preserve"> über die vorhandenen </w:t>
      </w:r>
      <w:r w:rsidR="00B0526B" w:rsidRPr="00964AEB">
        <w:t xml:space="preserve">konkreten </w:t>
      </w:r>
      <w:r w:rsidR="00437797" w:rsidRPr="00964AEB">
        <w:t xml:space="preserve">Controller- und </w:t>
      </w:r>
      <w:r w:rsidR="004C112F" w:rsidRPr="00964AEB">
        <w:t xml:space="preserve">Model-Klassen. </w:t>
      </w:r>
    </w:p>
    <w:p w:rsidR="008246E8" w:rsidRPr="00964AEB" w:rsidRDefault="00FD438F" w:rsidP="008246E8">
      <w:r w:rsidRPr="00964AEB">
        <w:t xml:space="preserve">Die </w:t>
      </w:r>
      <w:r w:rsidR="001D23AF" w:rsidRPr="00964AEB">
        <w:t xml:space="preserve">konkrete </w:t>
      </w:r>
      <w:r w:rsidR="001D23AF" w:rsidRPr="00964AEB">
        <w:rPr>
          <w:i/>
        </w:rPr>
        <w:t>Model-Klasse</w:t>
      </w:r>
      <w:r w:rsidR="001D23AF" w:rsidRPr="00964AEB">
        <w:t xml:space="preserve"> </w:t>
      </w:r>
      <w:r w:rsidR="001D23AF" w:rsidRPr="00964AEB">
        <w:rPr>
          <w:rFonts w:ascii="Consolas" w:hAnsi="Consolas" w:cs="Consolas"/>
        </w:rPr>
        <w:t>AppModel</w:t>
      </w:r>
      <w:r w:rsidRPr="00964AEB">
        <w:t xml:space="preserve"> </w:t>
      </w:r>
      <w:r w:rsidR="00EC0AA6" w:rsidRPr="00964AEB">
        <w:t>implementiert das Model-Interface I</w:t>
      </w:r>
      <w:r w:rsidR="00EC0AA6" w:rsidRPr="00964AEB">
        <w:rPr>
          <w:rFonts w:ascii="Consolas" w:hAnsi="Consolas" w:cs="Consolas"/>
        </w:rPr>
        <w:t>AppModel</w:t>
      </w:r>
      <w:r w:rsidR="002C7705" w:rsidRPr="00964AEB">
        <w:t xml:space="preserve">. Sie </w:t>
      </w:r>
      <w:r w:rsidR="00E73D52" w:rsidRPr="00964AEB">
        <w:t>verwaltet</w:t>
      </w:r>
      <w:r w:rsidR="007C6A1E" w:rsidRPr="00964AEB">
        <w:t xml:space="preserve"> die darzustellenden Daten und den aktuellen Zustand der Applikation.</w:t>
      </w:r>
      <w:r w:rsidR="001D23AF" w:rsidRPr="00964AEB">
        <w:t xml:space="preserve"> </w:t>
      </w:r>
      <w:r w:rsidR="00F41801" w:rsidRPr="00964AEB">
        <w:t>Die</w:t>
      </w:r>
      <w:r w:rsidR="00EF15E7" w:rsidRPr="00964AEB">
        <w:t xml:space="preserve"> Klasse </w:t>
      </w:r>
      <w:r w:rsidR="00F41801" w:rsidRPr="00964AEB">
        <w:rPr>
          <w:rFonts w:ascii="Consolas" w:hAnsi="Consolas" w:cs="Consolas"/>
        </w:rPr>
        <w:t>AppModel</w:t>
      </w:r>
      <w:r w:rsidR="00F41801" w:rsidRPr="00964AEB">
        <w:t xml:space="preserve"> </w:t>
      </w:r>
      <w:r w:rsidR="00EF15E7" w:rsidRPr="00964AEB">
        <w:t>d</w:t>
      </w:r>
      <w:r w:rsidR="00E73D52" w:rsidRPr="00964AEB">
        <w:t xml:space="preserve">elegiert Daten- und Zustandsänderungen weiter an </w:t>
      </w:r>
      <w:r w:rsidR="00EF15E7" w:rsidRPr="00964AEB">
        <w:t>Instanzen von anderen Model</w:t>
      </w:r>
      <w:r w:rsidR="00E73D52" w:rsidRPr="00964AEB">
        <w:t>-Klassen</w:t>
      </w:r>
      <w:r w:rsidR="00EF15E7" w:rsidRPr="00964AEB">
        <w:t xml:space="preserve">. So hat einerseits jede GUI-Komponente ein Model, das ihren aktuellen Zustand verwaltet. Andererseits hat </w:t>
      </w:r>
      <w:r w:rsidR="00090F12" w:rsidRPr="00964AEB">
        <w:rPr>
          <w:rFonts w:ascii="Consolas" w:hAnsi="Consolas" w:cs="Consolas"/>
        </w:rPr>
        <w:t>AppModel</w:t>
      </w:r>
      <w:r w:rsidR="00090F12" w:rsidRPr="00964AEB">
        <w:t xml:space="preserve"> </w:t>
      </w:r>
      <w:r w:rsidR="00EF15E7" w:rsidRPr="00964AEB">
        <w:t xml:space="preserve">aber auch Zugriff auf </w:t>
      </w:r>
      <w:r w:rsidR="00E65F33" w:rsidRPr="00964AEB">
        <w:t>Interfaces</w:t>
      </w:r>
      <w:r w:rsidR="002048DA" w:rsidRPr="00964AEB">
        <w:t xml:space="preserve"> der Core-Schicht</w:t>
      </w:r>
      <w:r w:rsidR="00E65F33" w:rsidRPr="00964AEB">
        <w:t xml:space="preserve">. </w:t>
      </w:r>
      <w:r w:rsidR="00090F12" w:rsidRPr="00964AEB">
        <w:rPr>
          <w:rFonts w:ascii="Consolas" w:hAnsi="Consolas" w:cs="Consolas"/>
        </w:rPr>
        <w:t>AppModel</w:t>
      </w:r>
      <w:r w:rsidR="00090F12" w:rsidRPr="00964AEB">
        <w:t xml:space="preserve"> besitzt</w:t>
      </w:r>
      <w:r w:rsidR="00DB1784" w:rsidRPr="00964AEB">
        <w:t xml:space="preserve"> Feld</w:t>
      </w:r>
      <w:r w:rsidR="00090F12" w:rsidRPr="00964AEB">
        <w:t>er</w:t>
      </w:r>
      <w:r w:rsidR="00E65F33" w:rsidRPr="00964AEB">
        <w:t xml:space="preserve"> für den</w:t>
      </w:r>
      <w:r w:rsidR="00532536">
        <w:t xml:space="preserve"> aktuellen </w:t>
      </w:r>
      <w:r w:rsidR="00E65F33" w:rsidRPr="00964AEB">
        <w:t xml:space="preserve">Graphen (Interface </w:t>
      </w:r>
      <w:r w:rsidR="00E65F33" w:rsidRPr="00964AEB">
        <w:rPr>
          <w:rFonts w:ascii="Consolas" w:hAnsi="Consolas" w:cs="Consolas"/>
        </w:rPr>
        <w:t>IEditGraphObservable</w:t>
      </w:r>
      <w:r w:rsidR="00E65F33" w:rsidRPr="00964AEB">
        <w:t xml:space="preserve">), </w:t>
      </w:r>
      <w:r w:rsidR="00586741">
        <w:t xml:space="preserve">für </w:t>
      </w:r>
      <w:r w:rsidR="00E65F33" w:rsidRPr="00964AEB">
        <w:t xml:space="preserve">den aktuellen Step-Iterator (Interface </w:t>
      </w:r>
      <w:r w:rsidR="00E65F33" w:rsidRPr="00964AEB">
        <w:rPr>
          <w:rFonts w:ascii="Consolas" w:hAnsi="Consolas" w:cs="Consolas"/>
        </w:rPr>
        <w:t>IGravisListIterator</w:t>
      </w:r>
      <w:r w:rsidR="00E65F33" w:rsidRPr="00964AEB">
        <w:t>)</w:t>
      </w:r>
      <w:r w:rsidR="00DB1784" w:rsidRPr="00964AEB">
        <w:t xml:space="preserve"> und </w:t>
      </w:r>
      <w:r w:rsidR="00586741">
        <w:lastRenderedPageBreak/>
        <w:t xml:space="preserve">für </w:t>
      </w:r>
      <w:r w:rsidR="00BA468B">
        <w:t>das Interface</w:t>
      </w:r>
      <w:r w:rsidR="00DB1784" w:rsidRPr="00964AEB">
        <w:t xml:space="preserve"> </w:t>
      </w:r>
      <w:r w:rsidR="00DB1784" w:rsidRPr="00964AEB">
        <w:rPr>
          <w:rFonts w:ascii="Consolas" w:hAnsi="Consolas" w:cs="Consolas"/>
        </w:rPr>
        <w:t>ICore</w:t>
      </w:r>
      <w:r w:rsidR="00DB1784" w:rsidRPr="00964AEB">
        <w:t>.</w:t>
      </w:r>
      <w:r w:rsidR="00077FE8" w:rsidRPr="00964AEB">
        <w:t xml:space="preserve"> Z</w:t>
      </w:r>
      <w:r w:rsidR="009C4444" w:rsidRPr="00964AEB">
        <w:t>udem erb</w:t>
      </w:r>
      <w:r w:rsidR="00077FE8" w:rsidRPr="00964AEB">
        <w:t xml:space="preserve">t </w:t>
      </w:r>
      <w:r w:rsidR="009C4444" w:rsidRPr="00964AEB">
        <w:rPr>
          <w:rFonts w:ascii="Consolas" w:hAnsi="Consolas" w:cs="Consolas"/>
        </w:rPr>
        <w:t>AppModel</w:t>
      </w:r>
      <w:r w:rsidR="00077FE8" w:rsidRPr="00964AEB">
        <w:t xml:space="preserve"> </w:t>
      </w:r>
      <w:r w:rsidR="008246E8" w:rsidRPr="00964AEB">
        <w:t xml:space="preserve">von </w:t>
      </w:r>
      <w:r w:rsidR="00ED5619" w:rsidRPr="00964AEB">
        <w:t>der Java-Klasse</w:t>
      </w:r>
      <w:r w:rsidR="00EF15E7" w:rsidRPr="00964AEB">
        <w:t xml:space="preserve"> </w:t>
      </w:r>
      <w:r w:rsidR="008246E8" w:rsidRPr="00964AEB">
        <w:rPr>
          <w:rFonts w:ascii="Consolas" w:hAnsi="Consolas" w:cs="Consolas"/>
        </w:rPr>
        <w:t>Observable</w:t>
      </w:r>
      <w:r w:rsidR="008246E8" w:rsidRPr="00964AEB">
        <w:t xml:space="preserve"> </w:t>
      </w:r>
      <w:r w:rsidR="008045BA" w:rsidRPr="00964AEB">
        <w:t>und kann so alle registrierten Observer über Änderungen benachrichtigen (</w:t>
      </w:r>
      <w:r w:rsidR="008246E8" w:rsidRPr="00964AEB">
        <w:rPr>
          <w:i/>
        </w:rPr>
        <w:t>Observer-Pattern</w:t>
      </w:r>
      <w:r w:rsidR="008045BA" w:rsidRPr="00964AEB">
        <w:t>).</w:t>
      </w:r>
    </w:p>
    <w:p w:rsidR="006120DD" w:rsidRPr="00964AEB" w:rsidRDefault="006120DD" w:rsidP="00931B98">
      <w:r w:rsidRPr="00964AEB">
        <w:t xml:space="preserve">Die </w:t>
      </w:r>
      <w:r w:rsidRPr="00964AEB">
        <w:rPr>
          <w:i/>
        </w:rPr>
        <w:t>Controller-Klassen</w:t>
      </w:r>
      <w:r w:rsidRPr="00964AEB">
        <w:t xml:space="preserve"> </w:t>
      </w:r>
      <w:r w:rsidR="007F08DE" w:rsidRPr="00964AEB">
        <w:t>verarbeiten verschiedene Events.</w:t>
      </w:r>
      <w:r w:rsidR="00C02CF3" w:rsidRPr="00964AEB">
        <w:t xml:space="preserve"> </w:t>
      </w:r>
      <w:r w:rsidR="00F35427" w:rsidRPr="00964AEB">
        <w:t xml:space="preserve">Dazu implementieren sie entsprechende Event-Listeners. </w:t>
      </w:r>
      <w:r w:rsidR="00213028">
        <w:t>Die Controller-Klassen</w:t>
      </w:r>
      <w:r w:rsidR="009F0C69" w:rsidRPr="00964AEB">
        <w:t xml:space="preserve"> können nun über eine Instanz vom Typ I</w:t>
      </w:r>
      <w:r w:rsidR="009F0C69" w:rsidRPr="00964AEB">
        <w:rPr>
          <w:rFonts w:ascii="Consolas" w:hAnsi="Consolas" w:cs="Consolas"/>
        </w:rPr>
        <w:t>AppModel</w:t>
      </w:r>
      <w:r w:rsidR="009F0C69" w:rsidRPr="00964AEB">
        <w:t xml:space="preserve"> Änderungen am Model vornehmen.</w:t>
      </w:r>
      <w:r w:rsidR="00023E50" w:rsidRPr="00964AEB">
        <w:t xml:space="preserve"> Auch haben sie </w:t>
      </w:r>
      <w:r w:rsidR="001D73FC">
        <w:t>b</w:t>
      </w:r>
      <w:r w:rsidR="00847C27">
        <w:t xml:space="preserve">ei Bedarf </w:t>
      </w:r>
      <w:r w:rsidR="00023E50" w:rsidRPr="00964AEB">
        <w:t>Zugriff auf das Interface</w:t>
      </w:r>
      <w:r w:rsidR="00353FBC">
        <w:t xml:space="preserve"> </w:t>
      </w:r>
      <w:r w:rsidR="00353FBC" w:rsidRPr="00964AEB">
        <w:rPr>
          <w:rFonts w:ascii="Consolas" w:hAnsi="Consolas" w:cs="Consolas"/>
        </w:rPr>
        <w:t>ICore</w:t>
      </w:r>
      <w:r w:rsidR="00023E50" w:rsidRPr="00964AEB">
        <w:t xml:space="preserve">. </w:t>
      </w:r>
      <w:r w:rsidR="00C02CF3" w:rsidRPr="00964AEB">
        <w:t xml:space="preserve">Einige Events werden </w:t>
      </w:r>
      <w:r w:rsidR="00964257" w:rsidRPr="00964AEB">
        <w:t xml:space="preserve">direkt </w:t>
      </w:r>
      <w:r w:rsidR="00213028">
        <w:t>durch</w:t>
      </w:r>
      <w:r w:rsidR="007F08DE" w:rsidRPr="00964AEB">
        <w:t xml:space="preserve"> User</w:t>
      </w:r>
      <w:r w:rsidR="00213028">
        <w:t>-Interaktionen</w:t>
      </w:r>
      <w:r w:rsidR="007F08DE" w:rsidRPr="00964AEB">
        <w:t xml:space="preserve"> ausgelöst (z. B. Klick auf </w:t>
      </w:r>
      <w:r w:rsidR="00A54A1E" w:rsidRPr="00964AEB">
        <w:t xml:space="preserve">einen </w:t>
      </w:r>
      <w:r w:rsidR="007F08DE" w:rsidRPr="00964AEB">
        <w:t>Button)</w:t>
      </w:r>
      <w:r w:rsidR="00C02CF3" w:rsidRPr="00964AEB">
        <w:t xml:space="preserve">. </w:t>
      </w:r>
      <w:r w:rsidR="007F08DE" w:rsidRPr="00964AEB">
        <w:t xml:space="preserve"> </w:t>
      </w:r>
      <w:r w:rsidR="00A54A1E" w:rsidRPr="00964AEB">
        <w:t>Ein Event kann</w:t>
      </w:r>
      <w:r w:rsidR="00964257" w:rsidRPr="00964AEB">
        <w:t xml:space="preserve"> aber auch bei Änderungen in den Core-Klassen ausgelöst werden. </w:t>
      </w:r>
      <w:r w:rsidR="00123F51" w:rsidRPr="00964AEB">
        <w:t xml:space="preserve">Zum Beispiel </w:t>
      </w:r>
      <w:r w:rsidR="00964257" w:rsidRPr="00964AEB">
        <w:t>werden bei</w:t>
      </w:r>
      <w:r w:rsidR="006008B7" w:rsidRPr="00964AEB">
        <w:t>m Hinzufügen eines Knotens zu</w:t>
      </w:r>
      <w:r w:rsidR="00964257" w:rsidRPr="00964AEB">
        <w:t xml:space="preserve"> eine</w:t>
      </w:r>
      <w:r w:rsidR="006008B7" w:rsidRPr="00964AEB">
        <w:t>m</w:t>
      </w:r>
      <w:r w:rsidR="00964257" w:rsidRPr="00964AEB">
        <w:t xml:space="preserve"> Graphen, der die Schnittstelle </w:t>
      </w:r>
      <w:r w:rsidR="00964257" w:rsidRPr="00964AEB">
        <w:rPr>
          <w:rFonts w:ascii="Consolas" w:hAnsi="Consolas" w:cs="Consolas"/>
        </w:rPr>
        <w:t>IEditGraphObservable</w:t>
      </w:r>
      <w:r w:rsidR="00964257" w:rsidRPr="00964AEB">
        <w:t xml:space="preserve"> implementiert, alle registrierten Listener vom Typ </w:t>
      </w:r>
      <w:r w:rsidR="00964257" w:rsidRPr="00964AEB">
        <w:rPr>
          <w:rFonts w:ascii="Consolas" w:hAnsi="Consolas" w:cs="Consolas"/>
        </w:rPr>
        <w:t>IEditGraphEventListener</w:t>
      </w:r>
      <w:r w:rsidR="00964257" w:rsidRPr="00964AEB">
        <w:t xml:space="preserve"> benachrichtigt. </w:t>
      </w:r>
    </w:p>
    <w:p w:rsidR="0079005A" w:rsidRPr="00964AEB" w:rsidRDefault="00A56CCD" w:rsidP="0079005A">
      <w:r w:rsidRPr="00964AEB">
        <w:t xml:space="preserve">Um das Design zu vereinfachen, wurde an einigen Stellen auf die strikte Trennung </w:t>
      </w:r>
      <w:r w:rsidR="008B01CA" w:rsidRPr="00964AEB">
        <w:t>zwischen</w:t>
      </w:r>
      <w:r w:rsidRPr="00964AEB">
        <w:t xml:space="preserve"> View und Controller verzichtet. </w:t>
      </w:r>
      <w:r w:rsidR="004E5966" w:rsidRPr="00964AEB">
        <w:t xml:space="preserve">So wurden einige </w:t>
      </w:r>
      <w:r w:rsidRPr="00964AEB">
        <w:t>Event-Listener, die keine Interaktion mit dem Model erfordern, direkt im View implementiert</w:t>
      </w:r>
      <w:r w:rsidR="004E5966" w:rsidRPr="00964AEB">
        <w:t xml:space="preserve"> (z. B. in der Klasse </w:t>
      </w:r>
      <w:r w:rsidR="004E5966" w:rsidRPr="00964AEB">
        <w:rPr>
          <w:rFonts w:ascii="Consolas" w:hAnsi="Consolas" w:cs="Consolas"/>
        </w:rPr>
        <w:t>MenuBarPanel</w:t>
      </w:r>
      <w:r w:rsidR="004E5966" w:rsidRPr="00964AEB">
        <w:t>)</w:t>
      </w:r>
      <w:r w:rsidRPr="00964AEB">
        <w:t>.</w:t>
      </w:r>
      <w:r w:rsidR="00C144B7" w:rsidRPr="00964AEB">
        <w:t xml:space="preserve"> Einige Events, die das Bearbeiten des Graphen betreffen (z. B. neuen Knoten hinzufügen)</w:t>
      </w:r>
      <w:r w:rsidR="0098546F" w:rsidRPr="00964AEB">
        <w:t xml:space="preserve">, </w:t>
      </w:r>
      <w:r w:rsidR="00550661" w:rsidRPr="00964AEB">
        <w:t xml:space="preserve">werden </w:t>
      </w:r>
      <w:r w:rsidR="00C144B7" w:rsidRPr="00964AEB">
        <w:t xml:space="preserve">direkt vom JUNG-Framework abgefangen und bearbeitet. </w:t>
      </w:r>
      <w:r w:rsidR="00C20E92" w:rsidRPr="00964AEB">
        <w:t xml:space="preserve">Alle Dialog- und Popup-Komponenten werden bei Bedarf temporär </w:t>
      </w:r>
      <w:r w:rsidR="00827B0E">
        <w:t>konstruiert</w:t>
      </w:r>
      <w:r w:rsidR="00C20E92" w:rsidRPr="00964AEB">
        <w:t xml:space="preserve"> und implementieren ihre meist sehr kurzen Event-Listener selbst. </w:t>
      </w:r>
      <w:r w:rsidR="0079005A" w:rsidRPr="00964AEB">
        <w:t>Die Validierung von Benutzereingaben erfolgt ebenfalls direkt in den Dialog-Klassen.</w:t>
      </w:r>
    </w:p>
    <w:p w:rsidR="00931B98" w:rsidRPr="00964AEB" w:rsidRDefault="00635660" w:rsidP="00014C57">
      <w:pPr>
        <w:pStyle w:val="berschrift2"/>
      </w:pPr>
      <w:bookmarkStart w:id="24" w:name="_Toc390932710"/>
      <w:r w:rsidRPr="00964AEB">
        <w:t>Package</w:t>
      </w:r>
      <w:r w:rsidR="00014C57" w:rsidRPr="00964AEB">
        <w:t>-Struktur</w:t>
      </w:r>
      <w:bookmarkEnd w:id="2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835"/>
        <w:gridCol w:w="6605"/>
        <w:gridCol w:w="29"/>
      </w:tblGrid>
      <w:tr w:rsidR="009F223B" w:rsidRPr="00964AEB" w:rsidTr="00907BDA">
        <w:trPr>
          <w:gridAfter w:val="1"/>
          <w:wAfter w:w="29" w:type="dxa"/>
        </w:trPr>
        <w:tc>
          <w:tcPr>
            <w:tcW w:w="9440" w:type="dxa"/>
            <w:gridSpan w:val="2"/>
            <w:tcBorders>
              <w:top w:val="nil"/>
              <w:left w:val="nil"/>
              <w:bottom w:val="nil"/>
              <w:right w:val="nil"/>
            </w:tcBorders>
            <w:shd w:val="clear" w:color="auto" w:fill="A6A6A6"/>
          </w:tcPr>
          <w:p w:rsidR="009F223B" w:rsidRPr="00964AEB" w:rsidRDefault="009F223B" w:rsidP="00907BDA">
            <w:r w:rsidRPr="00964AEB">
              <w:t>Alle</w:t>
            </w:r>
            <w:r w:rsidR="00486874" w:rsidRPr="00964AEB">
              <w:t xml:space="preserve"> vorhandenen Packages im Überblick:</w:t>
            </w:r>
          </w:p>
        </w:tc>
      </w:tr>
      <w:tr w:rsidR="009F223B" w:rsidRPr="00964AEB" w:rsidTr="0053500B">
        <w:tc>
          <w:tcPr>
            <w:tcW w:w="2835" w:type="dxa"/>
            <w:shd w:val="clear" w:color="auto" w:fill="E6E6E6"/>
          </w:tcPr>
          <w:p w:rsidR="009F223B" w:rsidRPr="00964AEB" w:rsidRDefault="00E976EB" w:rsidP="00E976EB">
            <w:pPr>
              <w:rPr>
                <w:rFonts w:ascii="Consolas" w:hAnsi="Consolas" w:cs="Consolas"/>
                <w:sz w:val="16"/>
                <w:szCs w:val="16"/>
              </w:rPr>
            </w:pPr>
            <w:r w:rsidRPr="00964AEB">
              <w:rPr>
                <w:rFonts w:ascii="Consolas" w:hAnsi="Consolas" w:cs="Consolas"/>
                <w:sz w:val="16"/>
                <w:szCs w:val="16"/>
              </w:rPr>
              <w:t>gravis</w:t>
            </w:r>
          </w:p>
        </w:tc>
        <w:tc>
          <w:tcPr>
            <w:tcW w:w="6634" w:type="dxa"/>
            <w:gridSpan w:val="2"/>
            <w:shd w:val="clear" w:color="auto" w:fill="E6E6E6"/>
          </w:tcPr>
          <w:p w:rsidR="009F223B" w:rsidRPr="00964AEB" w:rsidRDefault="002E12BC" w:rsidP="00907BDA">
            <w:r w:rsidRPr="00964AEB">
              <w:t xml:space="preserve">Enthält </w:t>
            </w:r>
            <w:r w:rsidR="00B02D6D" w:rsidRPr="00964AEB">
              <w:t>die St</w:t>
            </w:r>
            <w:r w:rsidRPr="00964AEB">
              <w:t>art-Klasse mit der main-Methode</w:t>
            </w:r>
          </w:p>
        </w:tc>
      </w:tr>
      <w:tr w:rsidR="00E976EB" w:rsidRPr="00964AEB" w:rsidTr="0053500B">
        <w:tc>
          <w:tcPr>
            <w:tcW w:w="2835" w:type="dxa"/>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w:t>
            </w:r>
          </w:p>
        </w:tc>
        <w:tc>
          <w:tcPr>
            <w:tcW w:w="6634" w:type="dxa"/>
            <w:gridSpan w:val="2"/>
            <w:shd w:val="clear" w:color="auto" w:fill="E6E6E6"/>
          </w:tcPr>
          <w:p w:rsidR="00E976EB" w:rsidRPr="00964AEB" w:rsidRDefault="002E12BC" w:rsidP="00907BDA">
            <w:pPr>
              <w:ind w:right="-2460"/>
            </w:pPr>
            <w:r w:rsidRPr="00964AEB">
              <w:t>Alle Klassen der Core-Schicht</w:t>
            </w:r>
          </w:p>
        </w:tc>
      </w:tr>
      <w:tr w:rsidR="00E976EB" w:rsidRPr="00964AEB" w:rsidTr="0053500B">
        <w:tc>
          <w:tcPr>
            <w:tcW w:w="2835" w:type="dxa"/>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gravis.core.algorithm</w:t>
            </w:r>
          </w:p>
        </w:tc>
        <w:tc>
          <w:tcPr>
            <w:tcW w:w="6634" w:type="dxa"/>
            <w:gridSpan w:val="2"/>
            <w:shd w:val="clear" w:color="auto" w:fill="E6E6E6"/>
          </w:tcPr>
          <w:p w:rsidR="00E976EB" w:rsidRPr="00964AEB" w:rsidRDefault="002E12BC" w:rsidP="00C752D3">
            <w:r w:rsidRPr="00964AEB">
              <w:t>Algorithmen-Implementationen</w:t>
            </w:r>
            <w:r w:rsidR="00C752D3">
              <w:t xml:space="preserve">, </w:t>
            </w:r>
            <w:r w:rsidR="00AC6712" w:rsidRPr="00964AEB">
              <w:t>Klasse</w:t>
            </w:r>
            <w:r w:rsidRPr="00964AEB">
              <w:t xml:space="preserve"> </w:t>
            </w:r>
            <w:r w:rsidRPr="00964AEB">
              <w:rPr>
                <w:rFonts w:ascii="Consolas" w:hAnsi="Consolas" w:cs="Consolas"/>
              </w:rPr>
              <w:t>AlgorithmFactory</w:t>
            </w:r>
          </w:p>
        </w:tc>
      </w:tr>
      <w:tr w:rsidR="00E976EB" w:rsidRPr="00964AEB" w:rsidTr="0053500B">
        <w:tc>
          <w:tcPr>
            <w:tcW w:w="2835" w:type="dxa"/>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gravis.core.graph</w:t>
            </w:r>
          </w:p>
        </w:tc>
        <w:tc>
          <w:tcPr>
            <w:tcW w:w="6634" w:type="dxa"/>
            <w:gridSpan w:val="2"/>
            <w:shd w:val="clear" w:color="auto" w:fill="E6E6E6"/>
          </w:tcPr>
          <w:p w:rsidR="00E976EB" w:rsidRPr="00964AEB" w:rsidRDefault="002E12BC" w:rsidP="00C752D3">
            <w:r w:rsidRPr="00964AEB">
              <w:t xml:space="preserve">Implementationen der Datenstruktur </w:t>
            </w:r>
            <w:r w:rsidRPr="00964AEB">
              <w:rPr>
                <w:rFonts w:ascii="Consolas" w:hAnsi="Consolas" w:cs="Consolas"/>
              </w:rPr>
              <w:t>Graph</w:t>
            </w:r>
            <w:r w:rsidR="00C752D3">
              <w:rPr>
                <w:rFonts w:ascii="Consolas" w:hAnsi="Consolas" w:cs="Consolas"/>
              </w:rPr>
              <w:t xml:space="preserve">, </w:t>
            </w:r>
            <w:r w:rsidR="00AC6712" w:rsidRPr="00964AEB">
              <w:t>Klasse</w:t>
            </w:r>
            <w:r w:rsidR="0053500B" w:rsidRPr="00964AEB">
              <w:t xml:space="preserve"> </w:t>
            </w:r>
            <w:r w:rsidR="0053500B" w:rsidRPr="00964AEB">
              <w:rPr>
                <w:rFonts w:ascii="Consolas" w:hAnsi="Consolas" w:cs="Consolas"/>
              </w:rPr>
              <w:t>GraphIOManager</w:t>
            </w:r>
            <w:r w:rsidR="005D0EC1">
              <w:t xml:space="preserve"> und </w:t>
            </w:r>
            <w:r w:rsidR="005D0EC1" w:rsidRPr="004D630F">
              <w:rPr>
                <w:rFonts w:ascii="Consolas" w:hAnsi="Consolas" w:cs="Consolas"/>
              </w:rPr>
              <w:t>GraphFactory</w:t>
            </w:r>
          </w:p>
        </w:tc>
      </w:tr>
      <w:tr w:rsidR="00E976EB" w:rsidRPr="00964AEB" w:rsidTr="0053500B">
        <w:tc>
          <w:tcPr>
            <w:tcW w:w="2835" w:type="dxa"/>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gravis.core.graph.comparator</w:t>
            </w:r>
          </w:p>
        </w:tc>
        <w:tc>
          <w:tcPr>
            <w:tcW w:w="6634" w:type="dxa"/>
            <w:gridSpan w:val="2"/>
            <w:shd w:val="clear" w:color="auto" w:fill="E6E6E6"/>
          </w:tcPr>
          <w:p w:rsidR="00E976EB" w:rsidRPr="00964AEB" w:rsidRDefault="0053500B" w:rsidP="003F5FA4">
            <w:r w:rsidRPr="00964AEB">
              <w:t xml:space="preserve">Implementationen des </w:t>
            </w:r>
            <w:r w:rsidRPr="00964AEB">
              <w:rPr>
                <w:rFonts w:ascii="Consolas" w:hAnsi="Consolas" w:cs="Consolas"/>
              </w:rPr>
              <w:t>Comparator</w:t>
            </w:r>
            <w:r w:rsidRPr="00964AEB">
              <w:t xml:space="preserve">-Interfaces zum Vergleichen von </w:t>
            </w:r>
            <w:r w:rsidR="00EC0F67" w:rsidRPr="00964AEB">
              <w:t>Graph-</w:t>
            </w:r>
            <w:r w:rsidR="003F5FA4" w:rsidRPr="00964AEB">
              <w:t>Elementen</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gravis.core.graph.item</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53500B" w:rsidP="00907BDA">
            <w:r w:rsidRPr="00964AEB">
              <w:t>Abstrakte Basisklassen und Interfaces für Knoten und Kanten</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3D371A" w:rsidRDefault="00E976EB" w:rsidP="00907BDA">
            <w:pPr>
              <w:rPr>
                <w:rFonts w:ascii="Consolas" w:hAnsi="Consolas" w:cs="Consolas"/>
                <w:sz w:val="16"/>
                <w:szCs w:val="16"/>
                <w:lang w:val="en-GB"/>
              </w:rPr>
            </w:pPr>
            <w:r w:rsidRPr="003D371A">
              <w:rPr>
                <w:rFonts w:ascii="Consolas" w:hAnsi="Consolas" w:cs="Consolas"/>
                <w:sz w:val="16"/>
                <w:szCs w:val="16"/>
                <w:lang w:val="en-GB"/>
              </w:rPr>
              <w:t>gravis.core.graph.item.edge</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53500B" w:rsidP="00C752D3">
            <w:r w:rsidRPr="00964AEB">
              <w:t xml:space="preserve">Implementationen </w:t>
            </w:r>
            <w:r w:rsidR="00C752D3">
              <w:t xml:space="preserve">von Kanten, </w:t>
            </w:r>
            <w:r w:rsidR="00AC6712" w:rsidRPr="00964AEB">
              <w:t xml:space="preserve">Klasse </w:t>
            </w:r>
            <w:r w:rsidR="00AC6712" w:rsidRPr="00964AEB">
              <w:rPr>
                <w:rFonts w:ascii="Consolas" w:hAnsi="Consolas" w:cs="Consolas"/>
              </w:rPr>
              <w:t>EdgeFactory</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gravis.core.graph.item.vertex</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AC6712" w:rsidP="00C752D3">
            <w:r w:rsidRPr="00964AEB">
              <w:t>Implementationen von Knoten</w:t>
            </w:r>
            <w:r w:rsidR="00C752D3">
              <w:t>,</w:t>
            </w:r>
            <w:r w:rsidRPr="00964AEB">
              <w:t xml:space="preserve"> Klasse </w:t>
            </w:r>
            <w:r w:rsidRPr="00964AEB">
              <w:rPr>
                <w:rFonts w:ascii="Consolas" w:hAnsi="Consolas" w:cs="Consolas"/>
              </w:rPr>
              <w:t>VertexFactory</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gravis.core.graph.transformer</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964AEB" w:rsidP="00907BDA">
            <w:r w:rsidRPr="00964AEB">
              <w:t>Instanz</w:t>
            </w:r>
            <w:r>
              <w:t>en von Transformer-Klassen transformieren Objekte eines bestimmten Input-Datentyp</w:t>
            </w:r>
            <w:r w:rsidR="00224F8A">
              <w:t>s</w:t>
            </w:r>
            <w:r>
              <w:t xml:space="preserve"> in Objekte eines bestimmten Output-Datentyps (</w:t>
            </w:r>
            <w:r w:rsidR="00F34074">
              <w:t xml:space="preserve">entspricht </w:t>
            </w:r>
            <w:r>
              <w:t>Funktoren in C++, Delegates in C#)</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gravis.core.step</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D96713" w:rsidP="00907BDA">
            <w:r>
              <w:t>Klassen zur Erzeugung von Animations-Schritten aus Sequenzen von Graph-Elementen</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gravis.core.util</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640C9A" w:rsidP="004F6EA1">
            <w:r>
              <w:t xml:space="preserve">Wichtige Konstanten, </w:t>
            </w:r>
            <w:r w:rsidR="004F6EA1">
              <w:t xml:space="preserve">Interface </w:t>
            </w:r>
            <w:r w:rsidR="004F6EA1" w:rsidRPr="004F6EA1">
              <w:rPr>
                <w:rFonts w:ascii="Consolas" w:hAnsi="Consolas" w:cs="Consolas"/>
              </w:rPr>
              <w:t>IGravisListIterator</w:t>
            </w:r>
            <w:r>
              <w:t>,</w:t>
            </w:r>
            <w:r w:rsidR="004F70E7">
              <w:t xml:space="preserve"> Klasse</w:t>
            </w:r>
            <w:r>
              <w:t xml:space="preserve"> </w:t>
            </w:r>
            <w:r w:rsidR="00CD6ADA" w:rsidRPr="00235C5A">
              <w:rPr>
                <w:rFonts w:ascii="Consolas" w:hAnsi="Consolas" w:cs="Consolas"/>
              </w:rPr>
              <w:t>ValueTransformer</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2E12BC" w:rsidP="00907BDA">
            <w:r w:rsidRPr="00964AEB">
              <w:t>Alle Klassen der GUI-Schicht</w:t>
            </w:r>
            <w:r w:rsidR="004F70E7">
              <w:t xml:space="preserve">, insbesondere View-Klasse </w:t>
            </w:r>
            <w:r w:rsidR="00B802B3" w:rsidRPr="00B802B3">
              <w:rPr>
                <w:rFonts w:ascii="Consolas" w:hAnsi="Consolas" w:cs="Consolas"/>
              </w:rPr>
              <w:t>MainWindow</w:t>
            </w:r>
          </w:p>
        </w:tc>
      </w:tr>
      <w:tr w:rsidR="0053500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gravis.gui.component</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B802B3" w:rsidP="00907BDA">
            <w:r>
              <w:t>View-Klassen für verschiedene GUI-Komponenten</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gravis.gui.controller</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474449" w:rsidP="00907BDA">
            <w:r>
              <w:t>Controller-Klassen und Interfaces</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gravis.gui.dialog</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7252AF" w:rsidP="00907BDA">
            <w:r>
              <w:t>View-Klassen für Dialoge</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gravis.gui.model</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474449" w:rsidP="00907BDA">
            <w:r>
              <w:t>Model-Klassen und Interfaces</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gravis.gui.popup</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2739C4" w:rsidP="00907BDA">
            <w:r>
              <w:t>View-Klassen für Popup-Menüs</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gravis.gui.verifier</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0843C2" w:rsidP="00907BDA">
            <w:r>
              <w:t>Klassen für Input-Validierung</w:t>
            </w:r>
          </w:p>
        </w:tc>
      </w:tr>
      <w:tr w:rsidR="00E976EB" w:rsidRPr="00964AEB" w:rsidTr="0053500B">
        <w:tc>
          <w:tcPr>
            <w:tcW w:w="2835" w:type="dxa"/>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E976EB" w:rsidP="00907BDA">
            <w:pPr>
              <w:rPr>
                <w:rFonts w:ascii="Consolas" w:hAnsi="Consolas" w:cs="Consolas"/>
                <w:sz w:val="16"/>
                <w:szCs w:val="16"/>
              </w:rPr>
            </w:pPr>
            <w:r w:rsidRPr="00964AEB">
              <w:rPr>
                <w:rFonts w:ascii="Consolas" w:hAnsi="Consolas" w:cs="Consolas"/>
                <w:sz w:val="16"/>
                <w:szCs w:val="16"/>
              </w:rPr>
              <w:t>gravis.gui.visualization</w:t>
            </w:r>
          </w:p>
        </w:tc>
        <w:tc>
          <w:tcPr>
            <w:tcW w:w="6634" w:type="dxa"/>
            <w:gridSpan w:val="2"/>
            <w:tcBorders>
              <w:top w:val="single" w:sz="8" w:space="0" w:color="FFFFFF"/>
              <w:left w:val="single" w:sz="8" w:space="0" w:color="FFFFFF"/>
              <w:bottom w:val="single" w:sz="8" w:space="0" w:color="FFFFFF"/>
              <w:right w:val="single" w:sz="8" w:space="0" w:color="FFFFFF"/>
            </w:tcBorders>
            <w:shd w:val="clear" w:color="auto" w:fill="E6E6E6"/>
          </w:tcPr>
          <w:p w:rsidR="00E976EB" w:rsidRPr="00964AEB" w:rsidRDefault="00492A58" w:rsidP="00907BDA">
            <w:r>
              <w:t xml:space="preserve">Klassen für </w:t>
            </w:r>
            <w:r w:rsidR="00AA23A7">
              <w:t xml:space="preserve">die </w:t>
            </w:r>
            <w:r>
              <w:t>Graph-Visualisierung (abgeleitet von Klassen des JUNG-Frameworks)</w:t>
            </w:r>
          </w:p>
        </w:tc>
      </w:tr>
    </w:tbl>
    <w:p w:rsidR="00C62D72" w:rsidRDefault="00026662" w:rsidP="00026662">
      <w:pPr>
        <w:pStyle w:val="Beschriftung"/>
      </w:pPr>
      <w:bookmarkStart w:id="25" w:name="_Toc390932769"/>
      <w:r w:rsidRPr="00964AEB">
        <w:t xml:space="preserve">Tabelle </w:t>
      </w:r>
      <w:r w:rsidRPr="00964AEB">
        <w:fldChar w:fldCharType="begin"/>
      </w:r>
      <w:r w:rsidRPr="00964AEB">
        <w:instrText xml:space="preserve"> SEQ Tabelle \* ARABIC </w:instrText>
      </w:r>
      <w:r w:rsidRPr="00964AEB">
        <w:fldChar w:fldCharType="separate"/>
      </w:r>
      <w:r w:rsidR="00070E65">
        <w:rPr>
          <w:noProof/>
        </w:rPr>
        <w:t>10</w:t>
      </w:r>
      <w:r w:rsidRPr="00964AEB">
        <w:fldChar w:fldCharType="end"/>
      </w:r>
      <w:r w:rsidRPr="00964AEB">
        <w:t>: Package-Struktur</w:t>
      </w:r>
      <w:bookmarkEnd w:id="25"/>
    </w:p>
    <w:p w:rsidR="00C62D72" w:rsidRPr="00964AEB" w:rsidRDefault="00C62D72" w:rsidP="00C62D72">
      <w:pPr>
        <w:pStyle w:val="berschrift2"/>
      </w:pPr>
      <w:bookmarkStart w:id="26" w:name="_Toc390932711"/>
      <w:r w:rsidRPr="00964AEB">
        <w:lastRenderedPageBreak/>
        <w:t>Core-Interface</w:t>
      </w:r>
      <w:bookmarkEnd w:id="26"/>
    </w:p>
    <w:p w:rsidR="00651BB2" w:rsidRDefault="008C5292" w:rsidP="003B0196">
      <w:r>
        <w:t>Das Interface</w:t>
      </w:r>
      <w:r w:rsidR="00467CA0">
        <w:t xml:space="preserve"> </w:t>
      </w:r>
      <w:r w:rsidR="00467CA0" w:rsidRPr="00964AEB">
        <w:rPr>
          <w:rFonts w:ascii="Consolas" w:hAnsi="Consolas" w:cs="Consolas"/>
        </w:rPr>
        <w:t>ICore</w:t>
      </w:r>
      <w:r>
        <w:t xml:space="preserve"> ermöglicht den Zugriff auf Methoden der Core-Schicht. </w:t>
      </w:r>
      <w:r w:rsidR="00467CA0">
        <w:t>Es ist ein einheitliches und vereinfachtes Interface zu einer Menge von anderen Core-Klassen und Interfaces (</w:t>
      </w:r>
      <w:r w:rsidR="00467CA0" w:rsidRPr="00467CA0">
        <w:rPr>
          <w:i/>
        </w:rPr>
        <w:t>Façade Pattern</w:t>
      </w:r>
      <w:r w:rsidR="00467CA0">
        <w:t>).</w:t>
      </w:r>
      <w:r w:rsidR="009A2B11">
        <w:t xml:space="preserve"> </w:t>
      </w:r>
      <w:r w:rsidR="003837CD">
        <w:t>Wichtig ist in diese</w:t>
      </w:r>
      <w:r w:rsidR="004D630F">
        <w:t xml:space="preserve">m Zusammenhang auch die Klasse </w:t>
      </w:r>
      <w:r w:rsidR="004D630F" w:rsidRPr="004D630F">
        <w:rPr>
          <w:rFonts w:ascii="Consolas" w:hAnsi="Consolas" w:cs="Consolas"/>
        </w:rPr>
        <w:t>GraphFactory</w:t>
      </w:r>
      <w:r w:rsidR="003837CD">
        <w:t xml:space="preserve">, mit welcher von aussen neue Graph-Instanzen </w:t>
      </w:r>
      <w:r w:rsidR="00827B0E">
        <w:t>konstruiert</w:t>
      </w:r>
      <w:r w:rsidR="003837CD">
        <w:t xml:space="preserve"> werden können. </w:t>
      </w:r>
      <w:r w:rsidR="009A2B11">
        <w:t xml:space="preserve">Die folgende Abbildung zeigt </w:t>
      </w:r>
      <w:r w:rsidR="0024030B">
        <w:t xml:space="preserve">Das Interface </w:t>
      </w:r>
      <w:r w:rsidR="009E5BEA" w:rsidRPr="00964AEB">
        <w:rPr>
          <w:rFonts w:ascii="Consolas" w:hAnsi="Consolas" w:cs="Consolas"/>
        </w:rPr>
        <w:t>ICore</w:t>
      </w:r>
      <w:r w:rsidR="0024030B">
        <w:t xml:space="preserve"> in Beziehung zu anderen wichtigen Klassen und Interfaces</w:t>
      </w:r>
      <w:r w:rsidR="00795DCB">
        <w:t xml:space="preserve"> der Core-Schicht</w:t>
      </w:r>
      <w:r w:rsidR="009A2B11">
        <w:t>. Die gestrichelten Linien mit spitzem Pfeil stellen Abhängigkeitsbeziehungen dar.</w:t>
      </w:r>
    </w:p>
    <w:p w:rsidR="00651BB2" w:rsidRPr="00964AEB" w:rsidRDefault="00651BB2" w:rsidP="003B0196"/>
    <w:p w:rsidR="008C5292" w:rsidRDefault="00651BB2" w:rsidP="003B0196">
      <w:r>
        <w:rPr>
          <w:noProof/>
          <w:lang w:eastAsia="de-CH"/>
        </w:rPr>
        <w:drawing>
          <wp:inline distT="0" distB="0" distL="0" distR="0">
            <wp:extent cx="6011545" cy="4531360"/>
            <wp:effectExtent l="0" t="0" r="8255"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_Interface.png"/>
                    <pic:cNvPicPr/>
                  </pic:nvPicPr>
                  <pic:blipFill>
                    <a:blip r:embed="rId21">
                      <a:extLst>
                        <a:ext uri="{28A0092B-C50C-407E-A947-70E740481C1C}">
                          <a14:useLocalDpi xmlns:a14="http://schemas.microsoft.com/office/drawing/2010/main" val="0"/>
                        </a:ext>
                      </a:extLst>
                    </a:blip>
                    <a:stretch>
                      <a:fillRect/>
                    </a:stretch>
                  </pic:blipFill>
                  <pic:spPr>
                    <a:xfrm>
                      <a:off x="0" y="0"/>
                      <a:ext cx="6011545" cy="4531360"/>
                    </a:xfrm>
                    <a:prstGeom prst="rect">
                      <a:avLst/>
                    </a:prstGeom>
                  </pic:spPr>
                </pic:pic>
              </a:graphicData>
            </a:graphic>
          </wp:inline>
        </w:drawing>
      </w:r>
    </w:p>
    <w:p w:rsidR="008D3351" w:rsidRDefault="00651BB2" w:rsidP="00651BB2">
      <w:pPr>
        <w:pStyle w:val="Beschriftung"/>
      </w:pPr>
      <w:bookmarkStart w:id="27" w:name="_Toc390932740"/>
      <w:r>
        <w:t xml:space="preserve">Abbildung </w:t>
      </w:r>
      <w:r>
        <w:fldChar w:fldCharType="begin"/>
      </w:r>
      <w:r>
        <w:instrText xml:space="preserve"> SEQ Abbildung \* ARABIC </w:instrText>
      </w:r>
      <w:r>
        <w:fldChar w:fldCharType="separate"/>
      </w:r>
      <w:r w:rsidR="00070E65">
        <w:rPr>
          <w:noProof/>
        </w:rPr>
        <w:t>4</w:t>
      </w:r>
      <w:r>
        <w:fldChar w:fldCharType="end"/>
      </w:r>
      <w:r>
        <w:t>: Core-Interface</w:t>
      </w:r>
      <w:bookmarkEnd w:id="27"/>
    </w:p>
    <w:p w:rsidR="002F5008" w:rsidRDefault="002F5008">
      <w:pPr>
        <w:spacing w:line="240" w:lineRule="auto"/>
      </w:pPr>
      <w:r>
        <w:br w:type="page"/>
      </w:r>
    </w:p>
    <w:p w:rsidR="002F5008" w:rsidRPr="00964AEB" w:rsidRDefault="002F5008" w:rsidP="002F5008">
      <w:pPr>
        <w:pStyle w:val="berschrift2"/>
      </w:pPr>
      <w:bookmarkStart w:id="28" w:name="_Toc390932712"/>
      <w:r w:rsidRPr="00964AEB">
        <w:lastRenderedPageBreak/>
        <w:t>Graph-Klassen</w:t>
      </w:r>
      <w:bookmarkEnd w:id="28"/>
    </w:p>
    <w:p w:rsidR="00C71BF0" w:rsidRDefault="0010462C" w:rsidP="002F5008">
      <w:r>
        <w:t xml:space="preserve">Das Interface  </w:t>
      </w:r>
      <w:r w:rsidR="008C337D" w:rsidRPr="008C337D">
        <w:rPr>
          <w:rFonts w:ascii="Consolas" w:hAnsi="Consolas" w:cs="Consolas"/>
        </w:rPr>
        <w:t>IGravisGraph</w:t>
      </w:r>
      <w:r w:rsidR="008C337D">
        <w:t xml:space="preserve"> </w:t>
      </w:r>
      <w:r>
        <w:t xml:space="preserve">erweitert das Interface </w:t>
      </w:r>
      <w:r w:rsidR="008C337D" w:rsidRPr="008C337D">
        <w:rPr>
          <w:rFonts w:ascii="Consolas" w:hAnsi="Consolas" w:cs="Consolas"/>
        </w:rPr>
        <w:t>Graph&lt;V</w:t>
      </w:r>
      <w:proofErr w:type="gramStart"/>
      <w:r w:rsidR="008C337D" w:rsidRPr="008C337D">
        <w:rPr>
          <w:rFonts w:ascii="Consolas" w:hAnsi="Consolas" w:cs="Consolas"/>
        </w:rPr>
        <w:t>,E</w:t>
      </w:r>
      <w:proofErr w:type="gramEnd"/>
      <w:r w:rsidR="008C337D" w:rsidRPr="008C337D">
        <w:rPr>
          <w:rFonts w:ascii="Consolas" w:hAnsi="Consolas" w:cs="Consolas"/>
        </w:rPr>
        <w:t>&gt;</w:t>
      </w:r>
      <w:r w:rsidR="008C337D">
        <w:t xml:space="preserve"> aus dem JUNG-Framework und fügt zusätzliche Methoden hinzu.</w:t>
      </w:r>
      <w:r w:rsidR="00FB4C06">
        <w:t xml:space="preserve"> </w:t>
      </w:r>
      <w:r w:rsidR="002B656E">
        <w:t xml:space="preserve">Um einem Graphen Listener vom Typ </w:t>
      </w:r>
      <w:r w:rsidR="002B656E" w:rsidRPr="00704ADF">
        <w:rPr>
          <w:rFonts w:ascii="Consolas" w:hAnsi="Consolas" w:cs="Consolas"/>
        </w:rPr>
        <w:t>IEditGraphEventListener</w:t>
      </w:r>
      <w:r w:rsidR="002B656E">
        <w:t xml:space="preserve"> hinzuzufügen, muss das Interface </w:t>
      </w:r>
      <w:r w:rsidR="002B656E" w:rsidRPr="00704ADF">
        <w:rPr>
          <w:rFonts w:ascii="Consolas" w:hAnsi="Consolas" w:cs="Consolas"/>
        </w:rPr>
        <w:t>IEditGraphObservable</w:t>
      </w:r>
      <w:r w:rsidR="002B656E">
        <w:t xml:space="preserve"> verwendet werden, welches </w:t>
      </w:r>
      <w:r w:rsidR="002B656E" w:rsidRPr="008C337D">
        <w:rPr>
          <w:rFonts w:ascii="Consolas" w:hAnsi="Consolas" w:cs="Consolas"/>
        </w:rPr>
        <w:t>IGravisGraph</w:t>
      </w:r>
      <w:r w:rsidR="002B656E">
        <w:t xml:space="preserve"> erweitert.</w:t>
      </w:r>
      <w:r w:rsidR="00536C0A">
        <w:t xml:space="preserve"> </w:t>
      </w:r>
    </w:p>
    <w:p w:rsidR="002F5008" w:rsidRDefault="00536C0A" w:rsidP="002F5008">
      <w:r>
        <w:t xml:space="preserve">Die konkrete Klasse </w:t>
      </w:r>
      <w:r w:rsidRPr="00536C0A">
        <w:rPr>
          <w:rFonts w:ascii="Consolas" w:hAnsi="Consolas" w:cs="Consolas"/>
        </w:rPr>
        <w:t>GravisGraph</w:t>
      </w:r>
      <w:r>
        <w:t xml:space="preserve"> dekoriert einen gegebenen Graphen vom Typ </w:t>
      </w:r>
      <w:r w:rsidRPr="00536C0A">
        <w:rPr>
          <w:rFonts w:ascii="Consolas" w:hAnsi="Consolas" w:cs="Consolas"/>
        </w:rPr>
        <w:t>Graph&lt;IVertex</w:t>
      </w:r>
      <w:proofErr w:type="gramStart"/>
      <w:r w:rsidRPr="00536C0A">
        <w:rPr>
          <w:rFonts w:ascii="Consolas" w:hAnsi="Consolas" w:cs="Consolas"/>
        </w:rPr>
        <w:t>,IEdge</w:t>
      </w:r>
      <w:proofErr w:type="gramEnd"/>
      <w:r w:rsidRPr="00536C0A">
        <w:rPr>
          <w:rFonts w:ascii="Consolas" w:hAnsi="Consolas" w:cs="Consolas"/>
        </w:rPr>
        <w:t>&gt;</w:t>
      </w:r>
      <w:r w:rsidR="00C71BF0">
        <w:t xml:space="preserve"> (</w:t>
      </w:r>
      <w:r w:rsidR="00C71BF0" w:rsidRPr="00C71BF0">
        <w:rPr>
          <w:i/>
        </w:rPr>
        <w:t>Decorator Pattern</w:t>
      </w:r>
      <w:r w:rsidR="00C71BF0">
        <w:t xml:space="preserve">). Die Graph-Instanz wird im </w:t>
      </w:r>
      <w:r>
        <w:t xml:space="preserve">Konstruktor von </w:t>
      </w:r>
      <w:r w:rsidRPr="00536C0A">
        <w:rPr>
          <w:rFonts w:ascii="Consolas" w:hAnsi="Consolas" w:cs="Consolas"/>
        </w:rPr>
        <w:t>GravisGraph</w:t>
      </w:r>
      <w:r w:rsidR="00C71BF0">
        <w:t xml:space="preserve"> übergeben</w:t>
      </w:r>
      <w:r>
        <w:t>.</w:t>
      </w:r>
      <w:r w:rsidR="00FB5729">
        <w:t xml:space="preserve"> </w:t>
      </w:r>
      <w:r w:rsidR="00EF6B02">
        <w:t xml:space="preserve">Weiter dekoriert die Klasse </w:t>
      </w:r>
      <w:r w:rsidR="00EF6B02" w:rsidRPr="003E5022">
        <w:rPr>
          <w:rFonts w:ascii="Consolas" w:hAnsi="Consolas" w:cs="Consolas"/>
        </w:rPr>
        <w:t>EditGraphDecorator</w:t>
      </w:r>
      <w:r w:rsidR="00EF6B02">
        <w:t xml:space="preserve"> einen Graphen vom Typ </w:t>
      </w:r>
      <w:r w:rsidR="00EF6B02" w:rsidRPr="008C337D">
        <w:rPr>
          <w:rFonts w:ascii="Consolas" w:hAnsi="Consolas" w:cs="Consolas"/>
        </w:rPr>
        <w:t>IGravisGraph</w:t>
      </w:r>
      <w:r w:rsidR="00EF6B02">
        <w:t xml:space="preserve">. </w:t>
      </w:r>
    </w:p>
    <w:p w:rsidR="003E5022" w:rsidRDefault="005D0A1B" w:rsidP="002F5008">
      <w:r>
        <w:t xml:space="preserve">Bei Graphen vom Typ </w:t>
      </w:r>
      <w:r w:rsidRPr="005D0A1B">
        <w:rPr>
          <w:rFonts w:ascii="Consolas" w:hAnsi="Consolas" w:cs="Consolas"/>
        </w:rPr>
        <w:t>IRestrictedGraph</w:t>
      </w:r>
      <w:r>
        <w:t xml:space="preserve"> können keine neuen Knoten und Kanten hinzugefügt werden.</w:t>
      </w:r>
      <w:r w:rsidR="00684D38">
        <w:t xml:space="preserve"> Diese Graphen werden in den Algorithmen-Klassen verwendet.</w:t>
      </w:r>
      <w:r>
        <w:t xml:space="preserve"> </w:t>
      </w:r>
      <w:r w:rsidR="00BD4864">
        <w:t xml:space="preserve">Auch in der Klasse </w:t>
      </w:r>
      <w:r w:rsidR="00BD4864" w:rsidRPr="00BD4864">
        <w:rPr>
          <w:rFonts w:ascii="Consolas" w:hAnsi="Consolas" w:cs="Consolas"/>
        </w:rPr>
        <w:t>RestrictedGraph</w:t>
      </w:r>
      <w:r w:rsidR="00BD4864">
        <w:t xml:space="preserve"> wird ein </w:t>
      </w:r>
      <w:r w:rsidR="00BD4864" w:rsidRPr="008C337D">
        <w:rPr>
          <w:rFonts w:ascii="Consolas" w:hAnsi="Consolas" w:cs="Consolas"/>
        </w:rPr>
        <w:t>IGravisGraph</w:t>
      </w:r>
      <w:r w:rsidR="00BD4864">
        <w:t xml:space="preserve"> dekoriert.</w:t>
      </w:r>
    </w:p>
    <w:p w:rsidR="002F5008" w:rsidRDefault="002F5008" w:rsidP="002F5008"/>
    <w:p w:rsidR="002F5008" w:rsidRDefault="001037E9" w:rsidP="002F5008">
      <w:r>
        <w:rPr>
          <w:noProof/>
          <w:lang w:eastAsia="de-CH"/>
        </w:rPr>
        <w:drawing>
          <wp:inline distT="0" distB="0" distL="0" distR="0">
            <wp:extent cx="6011545" cy="5640070"/>
            <wp:effectExtent l="0" t="0" r="825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Klassen.png"/>
                    <pic:cNvPicPr/>
                  </pic:nvPicPr>
                  <pic:blipFill>
                    <a:blip r:embed="rId22">
                      <a:extLst>
                        <a:ext uri="{28A0092B-C50C-407E-A947-70E740481C1C}">
                          <a14:useLocalDpi xmlns:a14="http://schemas.microsoft.com/office/drawing/2010/main" val="0"/>
                        </a:ext>
                      </a:extLst>
                    </a:blip>
                    <a:stretch>
                      <a:fillRect/>
                    </a:stretch>
                  </pic:blipFill>
                  <pic:spPr>
                    <a:xfrm>
                      <a:off x="0" y="0"/>
                      <a:ext cx="6011545" cy="5640070"/>
                    </a:xfrm>
                    <a:prstGeom prst="rect">
                      <a:avLst/>
                    </a:prstGeom>
                  </pic:spPr>
                </pic:pic>
              </a:graphicData>
            </a:graphic>
          </wp:inline>
        </w:drawing>
      </w:r>
    </w:p>
    <w:p w:rsidR="002F5008" w:rsidRDefault="002F5008" w:rsidP="002F5008">
      <w:pPr>
        <w:pStyle w:val="Beschriftung"/>
      </w:pPr>
      <w:bookmarkStart w:id="29" w:name="_Toc390932741"/>
      <w:r>
        <w:t xml:space="preserve">Abbildung </w:t>
      </w:r>
      <w:r>
        <w:fldChar w:fldCharType="begin"/>
      </w:r>
      <w:r>
        <w:instrText xml:space="preserve"> SEQ Abbildung \* ARABIC </w:instrText>
      </w:r>
      <w:r>
        <w:fldChar w:fldCharType="separate"/>
      </w:r>
      <w:r w:rsidR="00070E65">
        <w:rPr>
          <w:noProof/>
        </w:rPr>
        <w:t>5</w:t>
      </w:r>
      <w:r>
        <w:fldChar w:fldCharType="end"/>
      </w:r>
      <w:r>
        <w:t>: Graph-Klassen</w:t>
      </w:r>
      <w:bookmarkEnd w:id="29"/>
    </w:p>
    <w:p w:rsidR="002F5008" w:rsidRDefault="002F5008">
      <w:pPr>
        <w:spacing w:line="240" w:lineRule="auto"/>
      </w:pPr>
      <w:r>
        <w:br w:type="page"/>
      </w:r>
    </w:p>
    <w:p w:rsidR="00931B98" w:rsidRPr="00964AEB" w:rsidRDefault="00834820" w:rsidP="00931B98">
      <w:pPr>
        <w:pStyle w:val="berschrift2"/>
      </w:pPr>
      <w:bookmarkStart w:id="30" w:name="_Toc390932713"/>
      <w:r>
        <w:lastRenderedPageBreak/>
        <w:t>Graph-Elemente</w:t>
      </w:r>
      <w:bookmarkEnd w:id="30"/>
    </w:p>
    <w:p w:rsidR="00C2067D" w:rsidRDefault="007638FE" w:rsidP="006671E7">
      <w:r>
        <w:t>Die</w:t>
      </w:r>
      <w:r w:rsidR="00FA20A4">
        <w:t xml:space="preserve"> Knoten</w:t>
      </w:r>
      <w:r>
        <w:t>-</w:t>
      </w:r>
      <w:r w:rsidR="00FA20A4">
        <w:t xml:space="preserve"> und Kanten</w:t>
      </w:r>
      <w:r>
        <w:t>-Klassen</w:t>
      </w:r>
      <w:r w:rsidR="00FA20A4">
        <w:t xml:space="preserve"> </w:t>
      </w:r>
      <w:r>
        <w:t>eines</w:t>
      </w:r>
      <w:r w:rsidR="00FA20A4">
        <w:t xml:space="preserve"> Graphen </w:t>
      </w:r>
      <w:r>
        <w:t xml:space="preserve">implementieren die </w:t>
      </w:r>
      <w:r w:rsidR="00FA20A4">
        <w:t xml:space="preserve">Interfaces </w:t>
      </w:r>
      <w:r w:rsidRPr="007638FE">
        <w:rPr>
          <w:rFonts w:ascii="Consolas" w:hAnsi="Consolas" w:cs="Consolas"/>
        </w:rPr>
        <w:t>IGraphItem</w:t>
      </w:r>
      <w:r w:rsidR="008535A5" w:rsidRPr="008535A5">
        <w:rPr>
          <w:rFonts w:cs="Consolas"/>
        </w:rPr>
        <w:t>,</w:t>
      </w:r>
      <w:r w:rsidR="008535A5">
        <w:rPr>
          <w:rFonts w:ascii="Consolas" w:hAnsi="Consolas" w:cs="Consolas"/>
        </w:rPr>
        <w:t xml:space="preserve"> </w:t>
      </w:r>
      <w:r w:rsidRPr="007638FE">
        <w:rPr>
          <w:rFonts w:ascii="Consolas" w:hAnsi="Consolas" w:cs="Consolas"/>
        </w:rPr>
        <w:t>IEditItemObservable</w:t>
      </w:r>
      <w:r>
        <w:rPr>
          <w:rFonts w:ascii="Consolas" w:hAnsi="Consolas" w:cs="Consolas"/>
        </w:rPr>
        <w:t xml:space="preserve"> </w:t>
      </w:r>
      <w:r>
        <w:t xml:space="preserve">und </w:t>
      </w:r>
      <w:r w:rsidR="008535A5" w:rsidRPr="008535A5">
        <w:rPr>
          <w:rFonts w:ascii="Consolas" w:hAnsi="Consolas" w:cs="Consolas"/>
        </w:rPr>
        <w:t>IRestrictedGraphItem</w:t>
      </w:r>
      <w:r w:rsidR="00FA20A4">
        <w:t>.</w:t>
      </w:r>
      <w:r w:rsidR="000044D8">
        <w:t xml:space="preserve"> Das Interface </w:t>
      </w:r>
      <w:r w:rsidR="00F242D1" w:rsidRPr="008535A5">
        <w:rPr>
          <w:rFonts w:ascii="Consolas" w:hAnsi="Consolas" w:cs="Consolas"/>
        </w:rPr>
        <w:t>IRestrictedGraphItem</w:t>
      </w:r>
      <w:r w:rsidR="000044D8">
        <w:t xml:space="preserve"> bietet nur eingeschränkten Zugriff </w:t>
      </w:r>
      <w:r w:rsidR="006B333E">
        <w:t xml:space="preserve">auf ein Graph-Element, während in </w:t>
      </w:r>
      <w:r w:rsidR="00F242D1" w:rsidRPr="007638FE">
        <w:rPr>
          <w:rFonts w:ascii="Consolas" w:hAnsi="Consolas" w:cs="Consolas"/>
        </w:rPr>
        <w:t>IGraphItem</w:t>
      </w:r>
      <w:r w:rsidR="006B333E">
        <w:t xml:space="preserve"> alle Methoden zur Verfügung stehen. </w:t>
      </w:r>
      <w:r w:rsidR="00DC57B3" w:rsidRPr="00DC57B3">
        <w:rPr>
          <w:i/>
        </w:rPr>
        <w:t>Restricted</w:t>
      </w:r>
      <w:r w:rsidR="00DC57B3">
        <w:t xml:space="preserve">-Elemente werden bei Graphen vom Typ </w:t>
      </w:r>
      <w:r w:rsidR="00DC57B3" w:rsidRPr="005D0A1B">
        <w:rPr>
          <w:rFonts w:ascii="Consolas" w:hAnsi="Consolas" w:cs="Consolas"/>
        </w:rPr>
        <w:t>IRestrictedGraph</w:t>
      </w:r>
      <w:r w:rsidR="00DC57B3">
        <w:t xml:space="preserve"> verwendet. </w:t>
      </w:r>
    </w:p>
    <w:p w:rsidR="00C2067D" w:rsidRDefault="001F73C3" w:rsidP="006671E7">
      <w:r>
        <w:t xml:space="preserve">Durch das Interface </w:t>
      </w:r>
      <w:r w:rsidRPr="007638FE">
        <w:rPr>
          <w:rFonts w:ascii="Consolas" w:hAnsi="Consolas" w:cs="Consolas"/>
        </w:rPr>
        <w:t>IEditItemObservable</w:t>
      </w:r>
      <w:r>
        <w:t xml:space="preserve"> können einem Graph-Element Listener vom Typ </w:t>
      </w:r>
      <w:r w:rsidRPr="001F73C3">
        <w:rPr>
          <w:rFonts w:ascii="Consolas" w:hAnsi="Consolas" w:cs="Consolas"/>
        </w:rPr>
        <w:t>IEditGraphEventListener</w:t>
      </w:r>
      <w:r w:rsidRPr="001F73C3">
        <w:t xml:space="preserve"> </w:t>
      </w:r>
      <w:r>
        <w:t>hinzugefügt werden. Diese werden dann beim Eintreten bestimmter Events benachrichtigt (z. B. wenn der Name geändert wird).</w:t>
      </w:r>
      <w:r w:rsidR="004C5C15">
        <w:t xml:space="preserve"> </w:t>
      </w:r>
    </w:p>
    <w:p w:rsidR="00FA20A4" w:rsidRDefault="004C5C15" w:rsidP="006671E7">
      <w:r>
        <w:t xml:space="preserve">Über das Interface </w:t>
      </w:r>
      <w:r w:rsidRPr="007638FE">
        <w:rPr>
          <w:rFonts w:ascii="Consolas" w:hAnsi="Consolas" w:cs="Consolas"/>
        </w:rPr>
        <w:t>IGraphItem</w:t>
      </w:r>
      <w:r>
        <w:t xml:space="preserve"> kann auch der Zustand </w:t>
      </w:r>
      <w:r w:rsidR="000226F6" w:rsidRPr="000226F6">
        <w:rPr>
          <w:rFonts w:ascii="Consolas" w:hAnsi="Consolas" w:cs="Consolas"/>
        </w:rPr>
        <w:t>ItemState</w:t>
      </w:r>
      <w:r w:rsidR="000226F6">
        <w:t xml:space="preserve"> </w:t>
      </w:r>
      <w:r>
        <w:t xml:space="preserve">eines Graph-Elements gesetzt oder abgerufen werden. </w:t>
      </w:r>
      <w:r w:rsidR="006144A3">
        <w:t xml:space="preserve">Dieser Zustand </w:t>
      </w:r>
      <w:r w:rsidR="008629DF">
        <w:t xml:space="preserve">bestimmt </w:t>
      </w:r>
      <w:r w:rsidR="006144A3">
        <w:t xml:space="preserve">beim </w:t>
      </w:r>
      <w:r w:rsidR="00A129E6">
        <w:t>Ausführen der Animation</w:t>
      </w:r>
      <w:r w:rsidR="006144A3">
        <w:t xml:space="preserve"> </w:t>
      </w:r>
      <w:r w:rsidR="00A129E6">
        <w:t xml:space="preserve">die Farbe und den Kommentar des Graph-Elementes. </w:t>
      </w:r>
    </w:p>
    <w:p w:rsidR="00192093" w:rsidRPr="00192093" w:rsidRDefault="00834820" w:rsidP="00192093">
      <w:pPr>
        <w:pStyle w:val="berschrift3"/>
      </w:pPr>
      <w:bookmarkStart w:id="31" w:name="_Toc390932714"/>
      <w:r>
        <w:t>Knoten</w:t>
      </w:r>
      <w:bookmarkEnd w:id="31"/>
    </w:p>
    <w:p w:rsidR="00C2067D" w:rsidRDefault="005A186B" w:rsidP="006671E7">
      <w:r>
        <w:t xml:space="preserve">Die Knoten-Klassen des Graphen implementieren zusätzlich die Interfaces </w:t>
      </w:r>
      <w:r w:rsidRPr="005A186B">
        <w:rPr>
          <w:rFonts w:ascii="Consolas" w:hAnsi="Consolas" w:cs="Consolas"/>
        </w:rPr>
        <w:t>IVertex</w:t>
      </w:r>
      <w:r>
        <w:t xml:space="preserve"> und </w:t>
      </w:r>
      <w:r w:rsidRPr="005A186B">
        <w:rPr>
          <w:rFonts w:ascii="Consolas" w:hAnsi="Consolas" w:cs="Consolas"/>
        </w:rPr>
        <w:t>IRestrictedVertex</w:t>
      </w:r>
      <w:r>
        <w:t>.</w:t>
      </w:r>
      <w:r w:rsidR="002E7F5C">
        <w:t xml:space="preserve"> Diese geben Zugriff auf Methoden, welche nur für Knoten relevant sind (z.B. Start- oder Endknoten setzten). Das Interface </w:t>
      </w:r>
      <w:r w:rsidR="002E7F5C" w:rsidRPr="005A186B">
        <w:rPr>
          <w:rFonts w:ascii="Consolas" w:hAnsi="Consolas" w:cs="Consolas"/>
        </w:rPr>
        <w:t>IRestrictedVertex</w:t>
      </w:r>
      <w:r w:rsidR="002E7F5C">
        <w:t xml:space="preserve"> beschränkt den Zugriff auf </w:t>
      </w:r>
      <w:r w:rsidR="00FE7986">
        <w:t>g</w:t>
      </w:r>
      <w:r w:rsidR="00564069">
        <w:t>etter</w:t>
      </w:r>
      <w:r w:rsidR="002E7F5C">
        <w:t xml:space="preserve">-Methoden. Mit den Methoden der Klasse </w:t>
      </w:r>
      <w:r w:rsidR="002E7F5C" w:rsidRPr="00C02F4F">
        <w:rPr>
          <w:rFonts w:ascii="Consolas" w:hAnsi="Consolas" w:cs="Consolas"/>
        </w:rPr>
        <w:t>VertexFactory</w:t>
      </w:r>
      <w:r w:rsidR="002E7F5C">
        <w:t xml:space="preserve"> können Vertex-Instanzen </w:t>
      </w:r>
      <w:r w:rsidR="00D54C68">
        <w:t>konstruiert</w:t>
      </w:r>
      <w:r w:rsidR="002E7F5C">
        <w:t xml:space="preserve"> werden (</w:t>
      </w:r>
      <w:r w:rsidR="00D70532" w:rsidRPr="00D70532">
        <w:rPr>
          <w:i/>
        </w:rPr>
        <w:t>Factory Method Pattern</w:t>
      </w:r>
      <w:r w:rsidR="00D70532">
        <w:t>).</w:t>
      </w:r>
    </w:p>
    <w:p w:rsidR="00D57EBD" w:rsidRDefault="00D57EBD" w:rsidP="00D57EBD"/>
    <w:p w:rsidR="006457EA" w:rsidRDefault="002E7F5C" w:rsidP="00D57EBD">
      <w:r>
        <w:rPr>
          <w:noProof/>
          <w:lang w:eastAsia="de-CH"/>
        </w:rPr>
        <w:drawing>
          <wp:inline distT="0" distB="0" distL="0" distR="0">
            <wp:extent cx="6011545" cy="5065395"/>
            <wp:effectExtent l="0" t="0" r="8255"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ten.png"/>
                    <pic:cNvPicPr/>
                  </pic:nvPicPr>
                  <pic:blipFill>
                    <a:blip r:embed="rId23">
                      <a:extLst>
                        <a:ext uri="{28A0092B-C50C-407E-A947-70E740481C1C}">
                          <a14:useLocalDpi xmlns:a14="http://schemas.microsoft.com/office/drawing/2010/main" val="0"/>
                        </a:ext>
                      </a:extLst>
                    </a:blip>
                    <a:stretch>
                      <a:fillRect/>
                    </a:stretch>
                  </pic:blipFill>
                  <pic:spPr>
                    <a:xfrm>
                      <a:off x="0" y="0"/>
                      <a:ext cx="6011545" cy="5065395"/>
                    </a:xfrm>
                    <a:prstGeom prst="rect">
                      <a:avLst/>
                    </a:prstGeom>
                  </pic:spPr>
                </pic:pic>
              </a:graphicData>
            </a:graphic>
          </wp:inline>
        </w:drawing>
      </w:r>
    </w:p>
    <w:p w:rsidR="006457EA" w:rsidRDefault="006671E7" w:rsidP="006671E7">
      <w:pPr>
        <w:pStyle w:val="Beschriftung"/>
      </w:pPr>
      <w:bookmarkStart w:id="32" w:name="_Toc390932742"/>
      <w:r>
        <w:t xml:space="preserve">Abbildung </w:t>
      </w:r>
      <w:r>
        <w:fldChar w:fldCharType="begin"/>
      </w:r>
      <w:r>
        <w:instrText xml:space="preserve"> SEQ Abbildung \* ARABIC </w:instrText>
      </w:r>
      <w:r>
        <w:fldChar w:fldCharType="separate"/>
      </w:r>
      <w:r w:rsidR="00070E65">
        <w:rPr>
          <w:noProof/>
        </w:rPr>
        <w:t>6</w:t>
      </w:r>
      <w:r>
        <w:fldChar w:fldCharType="end"/>
      </w:r>
      <w:r>
        <w:t>: Vertex-Klassen</w:t>
      </w:r>
      <w:bookmarkEnd w:id="32"/>
    </w:p>
    <w:p w:rsidR="003C4C7C" w:rsidRDefault="003C4C7C">
      <w:pPr>
        <w:spacing w:line="240" w:lineRule="auto"/>
      </w:pPr>
      <w:r>
        <w:br w:type="page"/>
      </w:r>
    </w:p>
    <w:p w:rsidR="003C4C7C" w:rsidRDefault="003C4C7C" w:rsidP="003C4C7C">
      <w:pPr>
        <w:pStyle w:val="berschrift3"/>
      </w:pPr>
      <w:bookmarkStart w:id="33" w:name="_Toc390932715"/>
      <w:r>
        <w:lastRenderedPageBreak/>
        <w:t>Kanten</w:t>
      </w:r>
      <w:bookmarkEnd w:id="33"/>
    </w:p>
    <w:p w:rsidR="00081D0B" w:rsidRDefault="00081D0B" w:rsidP="00081D0B">
      <w:r>
        <w:t xml:space="preserve">Auch die Kanten-Klassen des Graphen implementieren zusätzlich Interfaces: </w:t>
      </w:r>
      <w:r w:rsidRPr="005A186B">
        <w:rPr>
          <w:rFonts w:ascii="Consolas" w:hAnsi="Consolas" w:cs="Consolas"/>
        </w:rPr>
        <w:t>I</w:t>
      </w:r>
      <w:r>
        <w:rPr>
          <w:rFonts w:ascii="Consolas" w:hAnsi="Consolas" w:cs="Consolas"/>
        </w:rPr>
        <w:t>Edge</w:t>
      </w:r>
      <w:r>
        <w:t xml:space="preserve"> und </w:t>
      </w:r>
      <w:r w:rsidRPr="005A186B">
        <w:rPr>
          <w:rFonts w:ascii="Consolas" w:hAnsi="Consolas" w:cs="Consolas"/>
        </w:rPr>
        <w:t>IRestricted</w:t>
      </w:r>
      <w:r>
        <w:rPr>
          <w:rFonts w:ascii="Consolas" w:hAnsi="Consolas" w:cs="Consolas"/>
        </w:rPr>
        <w:t>Edge</w:t>
      </w:r>
      <w:r>
        <w:t xml:space="preserve">. So kann das Gewicht einer Kante gesetzt oder abgefragt werden. Das Interface </w:t>
      </w:r>
      <w:r w:rsidRPr="005A186B">
        <w:rPr>
          <w:rFonts w:ascii="Consolas" w:hAnsi="Consolas" w:cs="Consolas"/>
        </w:rPr>
        <w:t>IRestricted</w:t>
      </w:r>
      <w:r w:rsidR="00B800B7">
        <w:rPr>
          <w:rFonts w:ascii="Consolas" w:hAnsi="Consolas" w:cs="Consolas"/>
        </w:rPr>
        <w:t>Edge</w:t>
      </w:r>
      <w:r>
        <w:t xml:space="preserve"> beschränkt den Zugriff auf die getter-Methode. Mit den Methoden der Klasse </w:t>
      </w:r>
      <w:r w:rsidR="00CC1141" w:rsidRPr="00C02F4F">
        <w:rPr>
          <w:rFonts w:ascii="Consolas" w:hAnsi="Consolas" w:cs="Consolas"/>
        </w:rPr>
        <w:t>Edge</w:t>
      </w:r>
      <w:r w:rsidRPr="00C02F4F">
        <w:rPr>
          <w:rFonts w:ascii="Consolas" w:hAnsi="Consolas" w:cs="Consolas"/>
        </w:rPr>
        <w:t>Factory</w:t>
      </w:r>
      <w:r>
        <w:t xml:space="preserve"> können </w:t>
      </w:r>
      <w:r w:rsidR="00CC1141">
        <w:t>Edge</w:t>
      </w:r>
      <w:r>
        <w:t xml:space="preserve">-Instanzen </w:t>
      </w:r>
      <w:r w:rsidR="00D54C68">
        <w:t xml:space="preserve">konstruiert </w:t>
      </w:r>
      <w:r>
        <w:t>werden (</w:t>
      </w:r>
      <w:r w:rsidRPr="00D70532">
        <w:rPr>
          <w:i/>
        </w:rPr>
        <w:t>Factory Method Pattern</w:t>
      </w:r>
      <w:r>
        <w:t>).</w:t>
      </w:r>
    </w:p>
    <w:p w:rsidR="003507B4" w:rsidRPr="003C4C7C" w:rsidRDefault="003507B4" w:rsidP="003C4C7C"/>
    <w:p w:rsidR="00114E30" w:rsidRDefault="009F1940" w:rsidP="00D57EBD">
      <w:r>
        <w:rPr>
          <w:noProof/>
          <w:lang w:eastAsia="de-CH"/>
        </w:rPr>
        <w:drawing>
          <wp:inline distT="0" distB="0" distL="0" distR="0">
            <wp:extent cx="6011545" cy="4839335"/>
            <wp:effectExtent l="0" t="0" r="825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ten.png"/>
                    <pic:cNvPicPr/>
                  </pic:nvPicPr>
                  <pic:blipFill>
                    <a:blip r:embed="rId24">
                      <a:extLst>
                        <a:ext uri="{28A0092B-C50C-407E-A947-70E740481C1C}">
                          <a14:useLocalDpi xmlns:a14="http://schemas.microsoft.com/office/drawing/2010/main" val="0"/>
                        </a:ext>
                      </a:extLst>
                    </a:blip>
                    <a:stretch>
                      <a:fillRect/>
                    </a:stretch>
                  </pic:blipFill>
                  <pic:spPr>
                    <a:xfrm>
                      <a:off x="0" y="0"/>
                      <a:ext cx="6011545" cy="4839335"/>
                    </a:xfrm>
                    <a:prstGeom prst="rect">
                      <a:avLst/>
                    </a:prstGeom>
                  </pic:spPr>
                </pic:pic>
              </a:graphicData>
            </a:graphic>
          </wp:inline>
        </w:drawing>
      </w:r>
    </w:p>
    <w:p w:rsidR="006457EA" w:rsidRDefault="006671E7" w:rsidP="006671E7">
      <w:pPr>
        <w:pStyle w:val="Beschriftung"/>
      </w:pPr>
      <w:bookmarkStart w:id="34" w:name="_Toc390932743"/>
      <w:r>
        <w:t xml:space="preserve">Abbildung </w:t>
      </w:r>
      <w:r>
        <w:fldChar w:fldCharType="begin"/>
      </w:r>
      <w:r>
        <w:instrText xml:space="preserve"> SEQ Abbildung \* ARABIC </w:instrText>
      </w:r>
      <w:r>
        <w:fldChar w:fldCharType="separate"/>
      </w:r>
      <w:r w:rsidR="00070E65">
        <w:rPr>
          <w:noProof/>
        </w:rPr>
        <w:t>7</w:t>
      </w:r>
      <w:r>
        <w:fldChar w:fldCharType="end"/>
      </w:r>
      <w:r>
        <w:t>: Edge-Klassen</w:t>
      </w:r>
      <w:bookmarkEnd w:id="34"/>
    </w:p>
    <w:p w:rsidR="00DD0694" w:rsidRPr="00964AEB" w:rsidRDefault="00DD0694" w:rsidP="00DD0694">
      <w:pPr>
        <w:pStyle w:val="berschrift2"/>
      </w:pPr>
      <w:bookmarkStart w:id="35" w:name="_Toc390932716"/>
      <w:r w:rsidRPr="00964AEB">
        <w:t>Step-Klassen</w:t>
      </w:r>
      <w:bookmarkEnd w:id="35"/>
    </w:p>
    <w:p w:rsidR="009C006D" w:rsidRDefault="007A3CAE" w:rsidP="00CA5944">
      <w:r>
        <w:t xml:space="preserve">Die Klassen </w:t>
      </w:r>
      <w:r w:rsidR="009C006D">
        <w:t xml:space="preserve">und Interfaces </w:t>
      </w:r>
      <w:r w:rsidR="00A777D7">
        <w:t xml:space="preserve">im </w:t>
      </w:r>
      <w:r w:rsidR="00A777D7" w:rsidRPr="00A777D7">
        <w:rPr>
          <w:rFonts w:ascii="Consolas" w:hAnsi="Consolas" w:cs="Consolas"/>
        </w:rPr>
        <w:t>step</w:t>
      </w:r>
      <w:r w:rsidR="00A777D7">
        <w:t xml:space="preserve">-Package </w:t>
      </w:r>
      <w:r>
        <w:t>sind für die Konstruktion der Animationsschritte verantwortlich</w:t>
      </w:r>
      <w:r w:rsidR="009F23E2">
        <w:t xml:space="preserve"> (vgl. Abbildung weiter unten)</w:t>
      </w:r>
      <w:r>
        <w:t>.</w:t>
      </w:r>
      <w:r w:rsidR="006E018D">
        <w:t xml:space="preserve"> </w:t>
      </w:r>
    </w:p>
    <w:p w:rsidR="007C394E" w:rsidRDefault="00CC553A" w:rsidP="00CA5944">
      <w:r>
        <w:t>Ein Schr</w:t>
      </w:r>
      <w:r w:rsidR="008B2417">
        <w:t>itt (im folgenden Step genannt)</w:t>
      </w:r>
      <w:r>
        <w:t xml:space="preserve"> repräsentiert eine Instanz vom Typ </w:t>
      </w:r>
      <w:r w:rsidRPr="00CC553A">
        <w:rPr>
          <w:rFonts w:ascii="Consolas" w:hAnsi="Consolas" w:cs="Consolas"/>
        </w:rPr>
        <w:t>IStep</w:t>
      </w:r>
      <w:r>
        <w:t xml:space="preserve">. </w:t>
      </w:r>
      <w:r w:rsidR="002C286D">
        <w:t xml:space="preserve">Dieses Interface schreibt zwei Methoden vor: execute() und </w:t>
      </w:r>
      <w:r w:rsidR="002C286D" w:rsidRPr="002C286D">
        <w:rPr>
          <w:rFonts w:ascii="Consolas" w:hAnsi="Consolas" w:cs="Consolas"/>
        </w:rPr>
        <w:t>unExecute()</w:t>
      </w:r>
      <w:r w:rsidR="002C286D">
        <w:t xml:space="preserve">. </w:t>
      </w:r>
      <w:r w:rsidR="00C1598A">
        <w:t xml:space="preserve">Mit execute() wird eine Operation ausgeführt und mit </w:t>
      </w:r>
      <w:r w:rsidR="00C1598A" w:rsidRPr="002C286D">
        <w:rPr>
          <w:rFonts w:ascii="Consolas" w:hAnsi="Consolas" w:cs="Consolas"/>
        </w:rPr>
        <w:t>unExecute()</w:t>
      </w:r>
      <w:r w:rsidR="00AC13D7">
        <w:t xml:space="preserve"> w</w:t>
      </w:r>
      <w:r w:rsidR="00C1598A">
        <w:t>ird die Opera</w:t>
      </w:r>
      <w:r w:rsidR="004B3EB9">
        <w:t>tion wieder rückgängig gemacht</w:t>
      </w:r>
      <w:r w:rsidR="00E112F9">
        <w:t xml:space="preserve"> (DO- und UNDO-Operationen)</w:t>
      </w:r>
      <w:r w:rsidR="004B3EB9">
        <w:t xml:space="preserve">. Beide Methoden liefern eine Instanz vom Typ </w:t>
      </w:r>
      <w:r w:rsidR="004B3EB9" w:rsidRPr="002C62B6">
        <w:rPr>
          <w:rFonts w:ascii="Consolas" w:hAnsi="Consolas" w:cs="Consolas"/>
        </w:rPr>
        <w:t>IStepResult</w:t>
      </w:r>
      <w:r w:rsidR="004B3EB9">
        <w:t xml:space="preserve"> zurück.</w:t>
      </w:r>
      <w:r w:rsidR="002C62B6">
        <w:t xml:space="preserve"> Damit kann dann der Kommentar des Steps abgefragt werden.</w:t>
      </w:r>
      <w:r w:rsidR="00AC13D7">
        <w:t xml:space="preserve"> </w:t>
      </w:r>
    </w:p>
    <w:p w:rsidR="007C394E" w:rsidRDefault="00CA5944" w:rsidP="00CA5944">
      <w:r>
        <w:t xml:space="preserve">Alle Steps erben von der Klasse </w:t>
      </w:r>
      <w:r w:rsidRPr="00A777D7">
        <w:rPr>
          <w:rFonts w:ascii="Consolas" w:hAnsi="Consolas" w:cs="Consolas"/>
        </w:rPr>
        <w:t>EmptyStep</w:t>
      </w:r>
      <w:r w:rsidR="00CC553A">
        <w:t xml:space="preserve">, welche das Interface </w:t>
      </w:r>
      <w:r w:rsidR="00CC553A" w:rsidRPr="002D3B5A">
        <w:rPr>
          <w:rFonts w:ascii="Consolas" w:hAnsi="Consolas" w:cs="Consolas"/>
        </w:rPr>
        <w:t>IStep</w:t>
      </w:r>
      <w:r w:rsidR="00CC553A">
        <w:t xml:space="preserve"> implementiert und standardmässig nichts tut.</w:t>
      </w:r>
      <w:r>
        <w:t xml:space="preserve"> Ein </w:t>
      </w:r>
      <w:r w:rsidRPr="002D3B5A">
        <w:rPr>
          <w:rFonts w:ascii="Consolas" w:hAnsi="Consolas" w:cs="Consolas"/>
        </w:rPr>
        <w:t>ComplexStep</w:t>
      </w:r>
      <w:r>
        <w:t xml:space="preserve"> kann eine beliebige Anzahl von Steps enthalten. Einzelne Steps können so beliebig verschachtelt werden</w:t>
      </w:r>
      <w:r w:rsidR="008814D4">
        <w:t xml:space="preserve"> (</w:t>
      </w:r>
      <w:r w:rsidR="008814D4" w:rsidRPr="008814D4">
        <w:rPr>
          <w:i/>
        </w:rPr>
        <w:t>Composite Pattern</w:t>
      </w:r>
      <w:r w:rsidR="008814D4">
        <w:t>)</w:t>
      </w:r>
      <w:r>
        <w:t xml:space="preserve">. </w:t>
      </w:r>
    </w:p>
    <w:p w:rsidR="00CA5944" w:rsidRDefault="007C394E" w:rsidP="00CA5944">
      <w:r>
        <w:t>Atomare</w:t>
      </w:r>
      <w:r w:rsidR="00CA5944">
        <w:t xml:space="preserve"> Step-Klassen haben das Suffix </w:t>
      </w:r>
      <w:r w:rsidR="00CA5944" w:rsidRPr="00A12EF9">
        <w:rPr>
          <w:rFonts w:ascii="Consolas" w:hAnsi="Consolas" w:cs="Consolas"/>
          <w:i/>
        </w:rPr>
        <w:t>Command</w:t>
      </w:r>
      <w:r w:rsidR="00CA5944">
        <w:t xml:space="preserve"> in ihrem Klassennamen.</w:t>
      </w:r>
      <w:r>
        <w:t xml:space="preserve"> </w:t>
      </w:r>
      <w:r w:rsidR="008814D4">
        <w:t>Instanzen dieser Klassen</w:t>
      </w:r>
      <w:r>
        <w:t xml:space="preserve"> </w:t>
      </w:r>
      <w:r w:rsidR="008814D4">
        <w:t>halten</w:t>
      </w:r>
      <w:r>
        <w:t xml:space="preserve"> eine Referenz auf ein Graph-Element </w:t>
      </w:r>
      <w:r w:rsidRPr="008814D4">
        <w:rPr>
          <w:rFonts w:ascii="Consolas" w:hAnsi="Consolas" w:cs="Consolas"/>
        </w:rPr>
        <w:t>IGraphItem</w:t>
      </w:r>
      <w:r>
        <w:t xml:space="preserve"> und führen auf diesem Objekt ihre Operationen aus</w:t>
      </w:r>
      <w:r w:rsidR="008814D4">
        <w:t xml:space="preserve"> (</w:t>
      </w:r>
      <w:r w:rsidR="008814D4" w:rsidRPr="008814D4">
        <w:rPr>
          <w:i/>
        </w:rPr>
        <w:t>Command Pattern</w:t>
      </w:r>
      <w:r w:rsidR="008814D4">
        <w:t>)</w:t>
      </w:r>
      <w:r>
        <w:t xml:space="preserve">. </w:t>
      </w:r>
      <w:r w:rsidR="009E59D4">
        <w:t>Es sind die folgenden Operationen möglich:</w:t>
      </w:r>
    </w:p>
    <w:p w:rsidR="009E59D4" w:rsidRDefault="009E59D4" w:rsidP="00257903">
      <w:pPr>
        <w:pStyle w:val="Listenabsatz"/>
        <w:numPr>
          <w:ilvl w:val="0"/>
          <w:numId w:val="42"/>
        </w:numPr>
      </w:pPr>
      <w:r>
        <w:t xml:space="preserve">Zustand </w:t>
      </w:r>
      <w:r w:rsidR="00257903" w:rsidRPr="00257903">
        <w:rPr>
          <w:rFonts w:ascii="Consolas" w:hAnsi="Consolas" w:cs="Consolas"/>
        </w:rPr>
        <w:t>ItemState</w:t>
      </w:r>
      <w:r w:rsidR="00257903">
        <w:t xml:space="preserve"> ä</w:t>
      </w:r>
      <w:r>
        <w:t>ndern</w:t>
      </w:r>
    </w:p>
    <w:p w:rsidR="009E59D4" w:rsidRDefault="009E59D4" w:rsidP="009E59D4">
      <w:pPr>
        <w:pStyle w:val="Listenabsatz"/>
        <w:numPr>
          <w:ilvl w:val="0"/>
          <w:numId w:val="42"/>
        </w:numPr>
      </w:pPr>
      <w:r>
        <w:t>Resultat ändern</w:t>
      </w:r>
    </w:p>
    <w:p w:rsidR="009E59D4" w:rsidRDefault="00257903" w:rsidP="009E59D4">
      <w:pPr>
        <w:pStyle w:val="Listenabsatz"/>
        <w:numPr>
          <w:ilvl w:val="0"/>
          <w:numId w:val="42"/>
        </w:numPr>
      </w:pPr>
      <w:r>
        <w:t>Sichtbarkeit ändern</w:t>
      </w:r>
    </w:p>
    <w:p w:rsidR="009E59D4" w:rsidRDefault="00257903" w:rsidP="009E59D4">
      <w:pPr>
        <w:pStyle w:val="Listenabsatz"/>
        <w:numPr>
          <w:ilvl w:val="0"/>
          <w:numId w:val="42"/>
        </w:numPr>
      </w:pPr>
      <w:r>
        <w:lastRenderedPageBreak/>
        <w:t>Fette Markierung ändern</w:t>
      </w:r>
    </w:p>
    <w:p w:rsidR="009E59D4" w:rsidRDefault="00257903" w:rsidP="009E59D4">
      <w:pPr>
        <w:pStyle w:val="Listenabsatz"/>
        <w:numPr>
          <w:ilvl w:val="0"/>
          <w:numId w:val="42"/>
        </w:numPr>
      </w:pPr>
      <w:r>
        <w:t>G</w:t>
      </w:r>
      <w:r w:rsidR="009E59D4">
        <w:t>estrichelt</w:t>
      </w:r>
      <w:r>
        <w:t>e Markierung ändern</w:t>
      </w:r>
    </w:p>
    <w:p w:rsidR="00E01EA0" w:rsidRDefault="00E01EA0" w:rsidP="005C586C"/>
    <w:p w:rsidR="00C507FC" w:rsidRDefault="00DD0694" w:rsidP="005C586C">
      <w:r>
        <w:t xml:space="preserve">Die Klasse </w:t>
      </w:r>
      <w:r w:rsidRPr="00782861">
        <w:rPr>
          <w:rFonts w:ascii="Consolas" w:hAnsi="Consolas" w:cs="Consolas"/>
        </w:rPr>
        <w:t>StepBuilder</w:t>
      </w:r>
      <w:r>
        <w:t xml:space="preserve"> koordiniert </w:t>
      </w:r>
      <w:r w:rsidR="00153BDD">
        <w:t>den</w:t>
      </w:r>
      <w:r>
        <w:t xml:space="preserve"> Konstruktionsprozess</w:t>
      </w:r>
      <w:r w:rsidR="00153BDD">
        <w:t xml:space="preserve"> der Steps</w:t>
      </w:r>
      <w:r>
        <w:t>.</w:t>
      </w:r>
      <w:r w:rsidR="003C24F9">
        <w:t xml:space="preserve"> </w:t>
      </w:r>
      <w:r w:rsidR="00682392">
        <w:t xml:space="preserve">Die Methode </w:t>
      </w:r>
      <w:r w:rsidR="00682392" w:rsidRPr="00682392">
        <w:rPr>
          <w:rFonts w:ascii="Consolas" w:hAnsi="Consolas" w:cs="Consolas"/>
        </w:rPr>
        <w:t>addStep()</w:t>
      </w:r>
      <w:r w:rsidR="003C24F9">
        <w:t xml:space="preserve"> konstruiert aus einem Array von Graph-Elementen einen neuen Step </w:t>
      </w:r>
      <w:r w:rsidR="000A4EFB">
        <w:t xml:space="preserve">vom Typ </w:t>
      </w:r>
      <w:r w:rsidR="000A4EFB" w:rsidRPr="002D3B5A">
        <w:rPr>
          <w:rFonts w:ascii="Consolas" w:hAnsi="Consolas" w:cs="Consolas"/>
        </w:rPr>
        <w:t>ComplexStep</w:t>
      </w:r>
      <w:r w:rsidR="000A4EFB">
        <w:t xml:space="preserve"> und fügt diesen der Liste mit den</w:t>
      </w:r>
      <w:r w:rsidR="003C24F9">
        <w:t xml:space="preserve"> bestehenden Steps </w:t>
      </w:r>
      <w:r w:rsidR="00232B16">
        <w:t>hinzu.</w:t>
      </w:r>
      <w:r w:rsidR="00C507FC">
        <w:t xml:space="preserve"> </w:t>
      </w:r>
      <w:r w:rsidR="0002786F">
        <w:t>Die Konstruktion wird dabei</w:t>
      </w:r>
      <w:r w:rsidR="001A4238">
        <w:t xml:space="preserve"> für jedes Graph-Element an ein</w:t>
      </w:r>
      <w:r w:rsidR="0002786F">
        <w:t xml:space="preserve"> </w:t>
      </w:r>
      <w:r w:rsidR="001A4238">
        <w:t>Objekt</w:t>
      </w:r>
      <w:r w:rsidR="0002786F">
        <w:t xml:space="preserve"> vom Typ </w:t>
      </w:r>
      <w:r w:rsidR="0002786F" w:rsidRPr="001A4238">
        <w:rPr>
          <w:rFonts w:ascii="Consolas" w:hAnsi="Consolas" w:cs="Consolas"/>
        </w:rPr>
        <w:t xml:space="preserve">StepTransformer </w:t>
      </w:r>
      <w:r w:rsidR="0002786F">
        <w:t>delegiert</w:t>
      </w:r>
      <w:r w:rsidR="00C507FC">
        <w:t xml:space="preserve">. Ein </w:t>
      </w:r>
      <w:r w:rsidR="00C507FC" w:rsidRPr="001A4238">
        <w:rPr>
          <w:rFonts w:ascii="Consolas" w:hAnsi="Consolas" w:cs="Consolas"/>
        </w:rPr>
        <w:t xml:space="preserve">StepTransformer </w:t>
      </w:r>
      <w:r w:rsidR="00C507FC">
        <w:t>konstruiert aus einem einzelnen Graph-Element einen Step.</w:t>
      </w:r>
      <w:r w:rsidR="000A4EFB">
        <w:t xml:space="preserve"> Der </w:t>
      </w:r>
      <w:r w:rsidR="000A4EFB" w:rsidRPr="00782861">
        <w:rPr>
          <w:rFonts w:ascii="Consolas" w:hAnsi="Consolas" w:cs="Consolas"/>
        </w:rPr>
        <w:t>StepBuilder</w:t>
      </w:r>
      <w:r w:rsidR="000A4EFB">
        <w:t xml:space="preserve"> fügt diese Steps dann zu einem </w:t>
      </w:r>
      <w:r w:rsidR="000A4EFB" w:rsidRPr="002D3B5A">
        <w:rPr>
          <w:rFonts w:ascii="Consolas" w:hAnsi="Consolas" w:cs="Consolas"/>
        </w:rPr>
        <w:t>ComplexStep</w:t>
      </w:r>
      <w:r w:rsidR="000A4EFB">
        <w:t xml:space="preserve"> zusammen.  </w:t>
      </w:r>
    </w:p>
    <w:p w:rsidR="00DD0694" w:rsidRPr="007A3CAE" w:rsidRDefault="00232B16" w:rsidP="007B2145">
      <w:r>
        <w:t xml:space="preserve">Mit der Methode </w:t>
      </w:r>
      <w:r w:rsidRPr="001A4238">
        <w:rPr>
          <w:rFonts w:ascii="Consolas" w:hAnsi="Consolas" w:cs="Consolas"/>
        </w:rPr>
        <w:t>createStepIterator()</w:t>
      </w:r>
      <w:r>
        <w:t xml:space="preserve"> wird schliesslich ein Iterator vom Typ </w:t>
      </w:r>
      <w:r w:rsidRPr="001A4238">
        <w:rPr>
          <w:rFonts w:ascii="Consolas" w:hAnsi="Consolas" w:cs="Consolas"/>
        </w:rPr>
        <w:t>IGravisListIterator&lt;</w:t>
      </w:r>
      <w:r w:rsidR="002A0BE9">
        <w:rPr>
          <w:rFonts w:ascii="Consolas" w:hAnsi="Consolas" w:cs="Consolas"/>
        </w:rPr>
        <w:t>String</w:t>
      </w:r>
      <w:r w:rsidRPr="001A4238">
        <w:rPr>
          <w:rFonts w:ascii="Consolas" w:hAnsi="Consolas" w:cs="Consolas"/>
        </w:rPr>
        <w:t>&gt;</w:t>
      </w:r>
      <w:r>
        <w:t xml:space="preserve"> </w:t>
      </w:r>
      <w:r w:rsidR="008725B5">
        <w:t>konstruiert</w:t>
      </w:r>
      <w:r>
        <w:t xml:space="preserve">. </w:t>
      </w:r>
      <w:r w:rsidR="007B2145">
        <w:t>Dieser Iterator wird zum durchlaufen der einzelnen Steps verwendet</w:t>
      </w:r>
      <w:r w:rsidR="00114933">
        <w:t xml:space="preserve"> (</w:t>
      </w:r>
      <w:r w:rsidR="00114933" w:rsidRPr="00BF418F">
        <w:rPr>
          <w:i/>
        </w:rPr>
        <w:t>Iterator Pattern</w:t>
      </w:r>
      <w:r w:rsidR="00114933">
        <w:t>)</w:t>
      </w:r>
      <w:r w:rsidR="007B2145">
        <w:t>.</w:t>
      </w:r>
      <w:r w:rsidR="00652056">
        <w:t xml:space="preserve"> Er </w:t>
      </w:r>
      <w:r w:rsidR="005C586C">
        <w:t xml:space="preserve">kann </w:t>
      </w:r>
      <w:r w:rsidR="00FE541E">
        <w:t>die Liste der Steps</w:t>
      </w:r>
      <w:r w:rsidR="005C586C">
        <w:t xml:space="preserve"> vorwärts oder rückwärts durchlaufen </w:t>
      </w:r>
      <w:r w:rsidR="00FE541E">
        <w:t>und bei jedem Step automatisch eine DO- bzw. UNDO-Operation ausführen</w:t>
      </w:r>
      <w:r w:rsidR="005C586C">
        <w:t>.</w:t>
      </w:r>
    </w:p>
    <w:p w:rsidR="00FC283A" w:rsidRPr="007A3CAE" w:rsidRDefault="00972033" w:rsidP="00DD0694">
      <w:r>
        <w:t xml:space="preserve">Die Klasse </w:t>
      </w:r>
      <w:r w:rsidRPr="00972033">
        <w:rPr>
          <w:rFonts w:ascii="Consolas" w:hAnsi="Consolas" w:cs="Consolas"/>
        </w:rPr>
        <w:t>StepRecorder</w:t>
      </w:r>
      <w:r>
        <w:t xml:space="preserve"> ist eine Hilfsklasse, die in den Algorithmen-Klassen zur Konstruktion eines Steps verwendet werden kann. Damit werden verkettete Aufrufe von </w:t>
      </w:r>
      <w:r w:rsidR="00FC283A">
        <w:t>Graph-Element Methoden</w:t>
      </w:r>
      <w:r>
        <w:t xml:space="preserve"> ermöglicht. Der Code wird so übersichtlicher und kompakter.</w:t>
      </w:r>
    </w:p>
    <w:p w:rsidR="00DD0694" w:rsidRPr="007A3CAE" w:rsidRDefault="00DD0694" w:rsidP="00DD0694"/>
    <w:p w:rsidR="00DD0694" w:rsidRPr="00964AEB" w:rsidRDefault="00C507FC" w:rsidP="00DD0694">
      <w:r>
        <w:rPr>
          <w:noProof/>
          <w:lang w:eastAsia="de-CH"/>
        </w:rPr>
        <w:drawing>
          <wp:inline distT="0" distB="0" distL="0" distR="0">
            <wp:extent cx="6011545" cy="3891280"/>
            <wp:effectExtent l="0" t="0" r="825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_Klassen.png"/>
                    <pic:cNvPicPr/>
                  </pic:nvPicPr>
                  <pic:blipFill>
                    <a:blip r:embed="rId25">
                      <a:extLst>
                        <a:ext uri="{28A0092B-C50C-407E-A947-70E740481C1C}">
                          <a14:useLocalDpi xmlns:a14="http://schemas.microsoft.com/office/drawing/2010/main" val="0"/>
                        </a:ext>
                      </a:extLst>
                    </a:blip>
                    <a:stretch>
                      <a:fillRect/>
                    </a:stretch>
                  </pic:blipFill>
                  <pic:spPr>
                    <a:xfrm>
                      <a:off x="0" y="0"/>
                      <a:ext cx="6011545" cy="3891280"/>
                    </a:xfrm>
                    <a:prstGeom prst="rect">
                      <a:avLst/>
                    </a:prstGeom>
                  </pic:spPr>
                </pic:pic>
              </a:graphicData>
            </a:graphic>
          </wp:inline>
        </w:drawing>
      </w:r>
    </w:p>
    <w:p w:rsidR="00DD0694" w:rsidRPr="00964AEB" w:rsidRDefault="00DD0694" w:rsidP="00DD0694">
      <w:pPr>
        <w:pStyle w:val="Beschriftung"/>
      </w:pPr>
      <w:bookmarkStart w:id="36" w:name="_Toc390932744"/>
      <w:r>
        <w:t xml:space="preserve">Abbildung </w:t>
      </w:r>
      <w:r>
        <w:fldChar w:fldCharType="begin"/>
      </w:r>
      <w:r>
        <w:instrText xml:space="preserve"> SEQ Abbildung \* ARABIC </w:instrText>
      </w:r>
      <w:r>
        <w:fldChar w:fldCharType="separate"/>
      </w:r>
      <w:r w:rsidR="00070E65">
        <w:rPr>
          <w:noProof/>
        </w:rPr>
        <w:t>8</w:t>
      </w:r>
      <w:r>
        <w:fldChar w:fldCharType="end"/>
      </w:r>
      <w:r>
        <w:t>: Step-Klassen</w:t>
      </w:r>
      <w:bookmarkEnd w:id="36"/>
    </w:p>
    <w:p w:rsidR="00DD0694" w:rsidRDefault="00DD0694">
      <w:pPr>
        <w:spacing w:line="240" w:lineRule="auto"/>
      </w:pPr>
      <w:r>
        <w:br w:type="page"/>
      </w:r>
    </w:p>
    <w:p w:rsidR="00BD5023" w:rsidRPr="00964AEB" w:rsidRDefault="00BD5023" w:rsidP="00BD5023">
      <w:pPr>
        <w:pStyle w:val="berschrift2"/>
      </w:pPr>
      <w:bookmarkStart w:id="37" w:name="_Toc390932717"/>
      <w:r w:rsidRPr="00964AEB">
        <w:lastRenderedPageBreak/>
        <w:t>Algorithmen</w:t>
      </w:r>
      <w:r w:rsidR="00243739" w:rsidRPr="00964AEB">
        <w:t>-Klassen</w:t>
      </w:r>
      <w:bookmarkEnd w:id="37"/>
    </w:p>
    <w:p w:rsidR="00BD5023" w:rsidRDefault="00F847B2" w:rsidP="00BD5023">
      <w:r>
        <w:t>Alle Algorithmen müssen das Interface</w:t>
      </w:r>
      <w:r w:rsidR="00DE46FE">
        <w:t xml:space="preserve"> </w:t>
      </w:r>
      <w:r w:rsidR="00DE46FE" w:rsidRPr="00DE46FE">
        <w:rPr>
          <w:rFonts w:ascii="Consolas" w:hAnsi="Consolas" w:cs="Consolas"/>
        </w:rPr>
        <w:t>IAlgorithm</w:t>
      </w:r>
      <w:r>
        <w:t xml:space="preserve"> implementieren. </w:t>
      </w:r>
      <w:r w:rsidR="00827B0E">
        <w:t xml:space="preserve">Die Klasse </w:t>
      </w:r>
      <w:r w:rsidR="00827B0E" w:rsidRPr="00DE46FE">
        <w:rPr>
          <w:rFonts w:ascii="Consolas" w:hAnsi="Consolas" w:cs="Consolas"/>
        </w:rPr>
        <w:t>AlgorithmFactory</w:t>
      </w:r>
      <w:r w:rsidR="00827B0E">
        <w:t xml:space="preserve"> konstruiert</w:t>
      </w:r>
      <w:r w:rsidR="0035207A">
        <w:t xml:space="preserve"> Instanzen von Algorithmen</w:t>
      </w:r>
      <w:r w:rsidR="00DE46FE">
        <w:t xml:space="preserve"> </w:t>
      </w:r>
      <w:r w:rsidR="008B2417">
        <w:t>basierend auf</w:t>
      </w:r>
      <w:r w:rsidR="00DE46FE">
        <w:t xml:space="preserve"> einem gegebenen Namen. Zur Laufzeit kann dann ein Algorithmus ausgewählt und ausgeführt werden</w:t>
      </w:r>
      <w:r w:rsidR="00940D51">
        <w:t>,</w:t>
      </w:r>
      <w:r w:rsidR="00DE46FE">
        <w:t xml:space="preserve"> indem der Methode </w:t>
      </w:r>
      <w:r w:rsidR="00DE46FE" w:rsidRPr="00DE46FE">
        <w:rPr>
          <w:rFonts w:ascii="Consolas" w:hAnsi="Consolas" w:cs="Consolas"/>
        </w:rPr>
        <w:t>calculateSteps()</w:t>
      </w:r>
      <w:r w:rsidR="00AB3265">
        <w:t xml:space="preserve"> </w:t>
      </w:r>
      <w:r w:rsidR="00DE46FE">
        <w:t xml:space="preserve">in </w:t>
      </w:r>
      <w:r w:rsidR="00DE46FE" w:rsidRPr="00DE46FE">
        <w:rPr>
          <w:rFonts w:ascii="Consolas" w:hAnsi="Consolas" w:cs="Consolas"/>
        </w:rPr>
        <w:t>Core</w:t>
      </w:r>
      <w:r w:rsidR="00DE46FE">
        <w:t xml:space="preserve"> eine Graph-Instanz und ein </w:t>
      </w:r>
      <w:r w:rsidR="00AB3265">
        <w:t xml:space="preserve">passender </w:t>
      </w:r>
      <w:r w:rsidR="00DE46FE">
        <w:t>Algorithmen-Name übergeben wird (</w:t>
      </w:r>
      <w:r w:rsidR="00DE46FE" w:rsidRPr="00DE46FE">
        <w:rPr>
          <w:i/>
        </w:rPr>
        <w:t>Strategy Pattern</w:t>
      </w:r>
      <w:r w:rsidR="00DE46FE">
        <w:t>).</w:t>
      </w:r>
      <w:r w:rsidR="00940D51">
        <w:t xml:space="preserve"> Das Resultat dieser Berechnung ist dann ein Iterator vom Typ </w:t>
      </w:r>
      <w:r w:rsidR="00B4782D" w:rsidRPr="001A4238">
        <w:rPr>
          <w:rFonts w:ascii="Consolas" w:hAnsi="Consolas" w:cs="Consolas"/>
        </w:rPr>
        <w:t>IGravisListIterator&lt;</w:t>
      </w:r>
      <w:r w:rsidR="00B4782D">
        <w:rPr>
          <w:rFonts w:ascii="Consolas" w:hAnsi="Consolas" w:cs="Consolas"/>
        </w:rPr>
        <w:t>String</w:t>
      </w:r>
      <w:r w:rsidR="00B4782D" w:rsidRPr="001A4238">
        <w:rPr>
          <w:rFonts w:ascii="Consolas" w:hAnsi="Consolas" w:cs="Consolas"/>
        </w:rPr>
        <w:t>&gt;</w:t>
      </w:r>
      <w:r w:rsidR="003F2763">
        <w:t>.</w:t>
      </w:r>
    </w:p>
    <w:p w:rsidR="005B4F09" w:rsidRPr="00F847B2" w:rsidRDefault="004D6CE4" w:rsidP="005B4F09">
      <w:r>
        <w:t>Um inkon</w:t>
      </w:r>
      <w:r w:rsidR="008B2417">
        <w:t xml:space="preserve">sistente Zustände zu vermeiden, </w:t>
      </w:r>
      <w:r>
        <w:t xml:space="preserve">operiert ein Algorithmus auf einem </w:t>
      </w:r>
      <w:r w:rsidRPr="004D6CE4">
        <w:rPr>
          <w:rFonts w:ascii="Consolas" w:hAnsi="Consolas" w:cs="Consolas"/>
        </w:rPr>
        <w:t>IRestrictedGraph</w:t>
      </w:r>
      <w:r>
        <w:t xml:space="preserve"> </w:t>
      </w:r>
      <w:r w:rsidR="00EF1B94" w:rsidRPr="00F847B2">
        <w:t xml:space="preserve">mit </w:t>
      </w:r>
      <w:r>
        <w:t xml:space="preserve">Elementen vom Typ </w:t>
      </w:r>
      <w:r w:rsidRPr="004D6CE4">
        <w:rPr>
          <w:rFonts w:ascii="Consolas" w:hAnsi="Consolas" w:cs="Consolas"/>
        </w:rPr>
        <w:t>IRestrictedGraphItem</w:t>
      </w:r>
      <w:r>
        <w:t>.</w:t>
      </w:r>
      <w:r w:rsidR="004D73AB">
        <w:t xml:space="preserve"> Der Algorithmus darf also keine neuen Knoten oder Kanten hinzufügen und auch nichts an </w:t>
      </w:r>
      <w:r w:rsidR="00541440">
        <w:t xml:space="preserve">den </w:t>
      </w:r>
      <w:r w:rsidR="004D73AB">
        <w:t>Graph-Elementen ändern, was das Resultat des Algorithmus verfälschen könnte (z. B. Kantengewicht ändern).</w:t>
      </w:r>
      <w:r w:rsidR="00D76D22">
        <w:t xml:space="preserve"> </w:t>
      </w:r>
      <w:r w:rsidR="00AB3265">
        <w:t xml:space="preserve">Die Konstruktion von Steps im Algorithmus wird zudem durch eine Instanz vom Typ </w:t>
      </w:r>
      <w:r w:rsidR="00A87CA4" w:rsidRPr="00A87CA4">
        <w:rPr>
          <w:rFonts w:ascii="Consolas" w:hAnsi="Consolas" w:cs="Consolas"/>
        </w:rPr>
        <w:t>IStepRecorder</w:t>
      </w:r>
      <w:r w:rsidR="00AB3265">
        <w:t xml:space="preserve"> vereinfacht.</w:t>
      </w:r>
    </w:p>
    <w:p w:rsidR="005B4F09" w:rsidRPr="00F847B2" w:rsidRDefault="005B4F09" w:rsidP="005B4F09"/>
    <w:p w:rsidR="003F35B2" w:rsidRDefault="006D7C1D" w:rsidP="00BD5023">
      <w:r>
        <w:rPr>
          <w:noProof/>
          <w:lang w:eastAsia="de-CH"/>
        </w:rPr>
        <w:drawing>
          <wp:inline distT="0" distB="0" distL="0" distR="0">
            <wp:extent cx="6011545" cy="5475605"/>
            <wp:effectExtent l="0" t="0" r="825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en_Klassen.png"/>
                    <pic:cNvPicPr/>
                  </pic:nvPicPr>
                  <pic:blipFill>
                    <a:blip r:embed="rId26">
                      <a:extLst>
                        <a:ext uri="{28A0092B-C50C-407E-A947-70E740481C1C}">
                          <a14:useLocalDpi xmlns:a14="http://schemas.microsoft.com/office/drawing/2010/main" val="0"/>
                        </a:ext>
                      </a:extLst>
                    </a:blip>
                    <a:stretch>
                      <a:fillRect/>
                    </a:stretch>
                  </pic:blipFill>
                  <pic:spPr>
                    <a:xfrm>
                      <a:off x="0" y="0"/>
                      <a:ext cx="6011545" cy="5475605"/>
                    </a:xfrm>
                    <a:prstGeom prst="rect">
                      <a:avLst/>
                    </a:prstGeom>
                  </pic:spPr>
                </pic:pic>
              </a:graphicData>
            </a:graphic>
          </wp:inline>
        </w:drawing>
      </w:r>
    </w:p>
    <w:p w:rsidR="003F35B2" w:rsidRDefault="006D7C1D" w:rsidP="006D7C1D">
      <w:pPr>
        <w:pStyle w:val="Beschriftung"/>
      </w:pPr>
      <w:bookmarkStart w:id="38" w:name="_Toc390932745"/>
      <w:r>
        <w:t xml:space="preserve">Abbildung </w:t>
      </w:r>
      <w:r>
        <w:fldChar w:fldCharType="begin"/>
      </w:r>
      <w:r>
        <w:instrText xml:space="preserve"> SEQ Abbildung \* ARABIC </w:instrText>
      </w:r>
      <w:r>
        <w:fldChar w:fldCharType="separate"/>
      </w:r>
      <w:r w:rsidR="00070E65">
        <w:rPr>
          <w:noProof/>
        </w:rPr>
        <w:t>9</w:t>
      </w:r>
      <w:r>
        <w:fldChar w:fldCharType="end"/>
      </w:r>
      <w:r>
        <w:t>: Algorithmen-Klassen</w:t>
      </w:r>
      <w:bookmarkEnd w:id="38"/>
    </w:p>
    <w:p w:rsidR="00FA20A4" w:rsidRDefault="00FA20A4">
      <w:pPr>
        <w:spacing w:line="240" w:lineRule="auto"/>
      </w:pPr>
      <w:r>
        <w:br w:type="page"/>
      </w:r>
      <w:bookmarkStart w:id="39" w:name="_GoBack"/>
      <w:bookmarkEnd w:id="39"/>
    </w:p>
    <w:p w:rsidR="002F1875" w:rsidRPr="00964AEB" w:rsidRDefault="002F1875" w:rsidP="008D0BD6">
      <w:pPr>
        <w:pStyle w:val="berschrift1"/>
      </w:pPr>
      <w:bookmarkStart w:id="40" w:name="_Toc390932718"/>
      <w:r w:rsidRPr="00964AEB">
        <w:lastRenderedPageBreak/>
        <w:t>Implementation und Tests</w:t>
      </w:r>
      <w:bookmarkEnd w:id="40"/>
    </w:p>
    <w:p w:rsidR="005E4E52" w:rsidRPr="00964AEB" w:rsidRDefault="001F0058" w:rsidP="005E4E52">
      <w:r>
        <w:t>In</w:t>
      </w:r>
      <w:r w:rsidR="002814A6">
        <w:t xml:space="preserve"> allen Klassen und Interfaces des Projektes ist der </w:t>
      </w:r>
      <w:r w:rsidR="001B03AB">
        <w:t xml:space="preserve">Name des </w:t>
      </w:r>
      <w:r>
        <w:t>Entwickler</w:t>
      </w:r>
      <w:r w:rsidR="001B03AB">
        <w:t>s</w:t>
      </w:r>
      <w:r w:rsidR="002814A6">
        <w:t xml:space="preserve"> mit der Java-Annotation </w:t>
      </w:r>
      <w:r w:rsidRPr="001F0058">
        <w:rPr>
          <w:rFonts w:ascii="Consolas" w:hAnsi="Consolas" w:cs="Consolas"/>
        </w:rPr>
        <w:t>@author</w:t>
      </w:r>
      <w:r w:rsidR="002814A6">
        <w:t xml:space="preserve"> gekennzeichnet.</w:t>
      </w:r>
      <w:r>
        <w:t xml:space="preserve"> </w:t>
      </w:r>
      <w:r w:rsidR="005E4E52" w:rsidRPr="00964AEB">
        <w:t xml:space="preserve">Bei einigen aus dem JUNG-Framework abgeleiteten Klassen wurde teilweise bestehender Code aus der Basisklasse übernommen und angepasst. Solche Klassen sind </w:t>
      </w:r>
      <w:r w:rsidR="000F5043">
        <w:t>zusätzlich</w:t>
      </w:r>
      <w:r w:rsidR="005E4E52" w:rsidRPr="00964AEB">
        <w:t xml:space="preserve"> mit dem Namen des Basisklassen-Entwicklers annotiert.</w:t>
      </w:r>
    </w:p>
    <w:p w:rsidR="002F1875" w:rsidRPr="00964AEB" w:rsidRDefault="002F1875" w:rsidP="002F1875">
      <w:pPr>
        <w:pStyle w:val="berschrift2"/>
      </w:pPr>
      <w:bookmarkStart w:id="41" w:name="_Toc390932719"/>
      <w:r w:rsidRPr="00964AEB">
        <w:t>Coding Conventions</w:t>
      </w:r>
      <w:bookmarkEnd w:id="41"/>
    </w:p>
    <w:p w:rsidR="00870E4F" w:rsidRDefault="004C737F" w:rsidP="00870E4F">
      <w:r>
        <w:t xml:space="preserve">Neben den üblichen Coding Conventions von Java und Eclipse wurden in diesem Projekt einige zusätzliche </w:t>
      </w:r>
      <w:r w:rsidR="003D4975">
        <w:t xml:space="preserve">Coding Conventions </w:t>
      </w:r>
      <w:r>
        <w:t>verwendet:</w:t>
      </w:r>
    </w:p>
    <w:p w:rsidR="004C737F" w:rsidRPr="00EC3E75" w:rsidRDefault="002267E5" w:rsidP="00EC3E75">
      <w:pPr>
        <w:pStyle w:val="Listenabsatz"/>
        <w:numPr>
          <w:ilvl w:val="0"/>
          <w:numId w:val="43"/>
        </w:numPr>
      </w:pPr>
      <w:r>
        <w:t xml:space="preserve">Interfaces beginnen mit </w:t>
      </w:r>
      <w:r w:rsidR="00EC3E75">
        <w:t xml:space="preserve">dem Präfix </w:t>
      </w:r>
      <w:r w:rsidR="00EC3E75" w:rsidRPr="00EC3E75">
        <w:rPr>
          <w:rFonts w:ascii="Consolas" w:hAnsi="Consolas" w:cs="Consolas"/>
        </w:rPr>
        <w:t>I</w:t>
      </w:r>
      <w:r w:rsidR="00EC3E75">
        <w:t xml:space="preserve"> und </w:t>
      </w:r>
      <w:r>
        <w:t xml:space="preserve">abstrakte Klassen mit </w:t>
      </w:r>
      <w:r w:rsidR="00EC3E75">
        <w:t xml:space="preserve">dem Präfix </w:t>
      </w:r>
      <w:r w:rsidRPr="00EC3E75">
        <w:rPr>
          <w:rFonts w:ascii="Consolas" w:hAnsi="Consolas" w:cs="Consolas"/>
        </w:rPr>
        <w:t>Abstract</w:t>
      </w:r>
      <w:r w:rsidR="00EC3E75" w:rsidRPr="00EC3E75">
        <w:rPr>
          <w:rFonts w:cs="Consolas"/>
        </w:rPr>
        <w:t>.</w:t>
      </w:r>
    </w:p>
    <w:p w:rsidR="00EC3E75" w:rsidRDefault="007C6F9E" w:rsidP="00EC3E75">
      <w:pPr>
        <w:pStyle w:val="Listenabsatz"/>
        <w:numPr>
          <w:ilvl w:val="0"/>
          <w:numId w:val="43"/>
        </w:numPr>
      </w:pPr>
      <w:r>
        <w:t>Für L</w:t>
      </w:r>
      <w:r w:rsidR="00EC3E75">
        <w:t xml:space="preserve">iterale werden </w:t>
      </w:r>
      <w:r w:rsidR="001E2BCF">
        <w:t xml:space="preserve">am Anfang der Klassendefinition </w:t>
      </w:r>
      <w:r w:rsidR="00EC3E75">
        <w:t xml:space="preserve">Konstanten </w:t>
      </w:r>
      <w:r w:rsidR="001E2BCF">
        <w:t>definiert.</w:t>
      </w:r>
    </w:p>
    <w:p w:rsidR="001E2BCF" w:rsidRPr="00964AEB" w:rsidRDefault="00D72321" w:rsidP="00EC3E75">
      <w:pPr>
        <w:pStyle w:val="Listenabsatz"/>
        <w:numPr>
          <w:ilvl w:val="0"/>
          <w:numId w:val="43"/>
        </w:numPr>
      </w:pPr>
      <w:r>
        <w:t>Variablen</w:t>
      </w:r>
      <w:r w:rsidR="00460C1A">
        <w:t>, deren Wert</w:t>
      </w:r>
      <w:r w:rsidR="002608D9">
        <w:t>e nie ändern</w:t>
      </w:r>
      <w:r w:rsidR="00460C1A">
        <w:t xml:space="preserve">, werden mit </w:t>
      </w:r>
      <w:r w:rsidR="00460C1A" w:rsidRPr="00460C1A">
        <w:rPr>
          <w:rFonts w:ascii="Consolas" w:hAnsi="Consolas" w:cs="Consolas"/>
        </w:rPr>
        <w:t>final</w:t>
      </w:r>
      <w:r w:rsidR="00460C1A">
        <w:t xml:space="preserve"> deklariert.</w:t>
      </w:r>
    </w:p>
    <w:p w:rsidR="00870E4F" w:rsidRPr="00964AEB" w:rsidRDefault="00870E4F" w:rsidP="00870E4F">
      <w:pPr>
        <w:pStyle w:val="berschrift2"/>
      </w:pPr>
      <w:bookmarkStart w:id="42" w:name="_Toc390932720"/>
      <w:r w:rsidRPr="00964AEB">
        <w:t>Algorithmen-Implementation</w:t>
      </w:r>
      <w:bookmarkEnd w:id="42"/>
    </w:p>
    <w:p w:rsidR="00870E4F" w:rsidRDefault="00E40F67" w:rsidP="00870E4F">
      <w:r>
        <w:t xml:space="preserve">Es folgen einige Bemerkungen zur Implementation der Algorithmen. </w:t>
      </w:r>
      <w:r w:rsidR="00E21AFA">
        <w:t xml:space="preserve">Detaillierte Kommentare sind </w:t>
      </w:r>
      <w:r w:rsidR="003431DB">
        <w:t>im Quellcode der Algorithmen zu finden.</w:t>
      </w:r>
    </w:p>
    <w:p w:rsidR="00870E4F" w:rsidRPr="00964AEB" w:rsidRDefault="00870E4F" w:rsidP="00870E4F">
      <w:pPr>
        <w:pStyle w:val="berschrift3"/>
      </w:pPr>
      <w:bookmarkStart w:id="43" w:name="_Toc390932721"/>
      <w:r w:rsidRPr="00964AEB">
        <w:t>Tiefensuche (DFS)</w:t>
      </w:r>
      <w:bookmarkEnd w:id="43"/>
    </w:p>
    <w:p w:rsidR="00870E4F" w:rsidRPr="00964AEB" w:rsidRDefault="008A54A8" w:rsidP="00870E4F">
      <w:r>
        <w:t xml:space="preserve">Die Tiefensuche </w:t>
      </w:r>
      <w:r w:rsidR="00E62020">
        <w:t>ist</w:t>
      </w:r>
      <w:r>
        <w:t xml:space="preserve"> r</w:t>
      </w:r>
      <w:r w:rsidR="00F91495">
        <w:t>ekursiv</w:t>
      </w:r>
      <w:r>
        <w:t xml:space="preserve"> implementiert. Die Knoten des Graphen werden dabei in Preorder traversiert und als besucht markiert</w:t>
      </w:r>
      <w:r w:rsidR="00CB1AD6">
        <w:t xml:space="preserve"> sowie aufsteigend nummeriert</w:t>
      </w:r>
      <w:r>
        <w:t xml:space="preserve">. </w:t>
      </w:r>
      <w:r w:rsidR="00F8518F">
        <w:t xml:space="preserve">Für die Speicherung des Weges </w:t>
      </w:r>
      <w:r w:rsidR="00E62020">
        <w:t>wird</w:t>
      </w:r>
      <w:r w:rsidR="00F8518F">
        <w:t xml:space="preserve"> ein Stack verwendet. Am Anfang der rekursiven Methode wird der aktuelle Knoten auf den Stack gelegt </w:t>
      </w:r>
      <w:r w:rsidR="00B33879">
        <w:t xml:space="preserve">und </w:t>
      </w:r>
      <w:r w:rsidR="00F8518F">
        <w:t xml:space="preserve">am Ende </w:t>
      </w:r>
      <w:r w:rsidR="00B33879">
        <w:t xml:space="preserve">wieder entfernt. </w:t>
      </w:r>
      <w:r w:rsidR="00E62020">
        <w:t>Wird</w:t>
      </w:r>
      <w:r w:rsidR="00B33879">
        <w:t xml:space="preserve"> der Endknoten gefunden, so </w:t>
      </w:r>
      <w:r w:rsidR="00605F72">
        <w:t xml:space="preserve">steht am Ende </w:t>
      </w:r>
      <w:r w:rsidR="00B33879">
        <w:t xml:space="preserve">der Weg vom Start- zum Endknoten in umgekehrter Reihenfolge </w:t>
      </w:r>
      <w:r w:rsidR="005A75EE">
        <w:t>auf dem</w:t>
      </w:r>
      <w:r w:rsidR="00B33879">
        <w:t xml:space="preserve"> Stack</w:t>
      </w:r>
      <w:r w:rsidR="00E62020">
        <w:t xml:space="preserve">. </w:t>
      </w:r>
      <w:r w:rsidR="00237ADB">
        <w:t>Falls kein Endk</w:t>
      </w:r>
      <w:r w:rsidR="00E62020">
        <w:t>n</w:t>
      </w:r>
      <w:r w:rsidR="00237ADB">
        <w:t>o</w:t>
      </w:r>
      <w:r w:rsidR="00E62020">
        <w:t>ten gefunden wird, ist der Stack am Schluss leer.</w:t>
      </w:r>
    </w:p>
    <w:p w:rsidR="00870E4F" w:rsidRPr="00964AEB" w:rsidRDefault="00870E4F" w:rsidP="00870E4F">
      <w:pPr>
        <w:pStyle w:val="berschrift3"/>
      </w:pPr>
      <w:bookmarkStart w:id="44" w:name="_Toc390932722"/>
      <w:r w:rsidRPr="00964AEB">
        <w:t>Breitensuche (BFS)</w:t>
      </w:r>
      <w:bookmarkEnd w:id="44"/>
    </w:p>
    <w:p w:rsidR="006A5274" w:rsidRPr="00964AEB" w:rsidRDefault="00500D2A" w:rsidP="00870E4F">
      <w:r>
        <w:t xml:space="preserve">Die Breitensuche </w:t>
      </w:r>
      <w:r w:rsidR="00E62020">
        <w:t>ist</w:t>
      </w:r>
      <w:r>
        <w:t xml:space="preserve"> mit Hilfe einer Queue implementiert. </w:t>
      </w:r>
      <w:r w:rsidR="00E21AFA">
        <w:t xml:space="preserve">Vor dem </w:t>
      </w:r>
      <w:r w:rsidR="00E21AFA" w:rsidRPr="00C03963">
        <w:rPr>
          <w:rFonts w:ascii="Consolas" w:hAnsi="Consolas" w:cs="Consolas"/>
        </w:rPr>
        <w:t>enqueue</w:t>
      </w:r>
      <w:r w:rsidR="00C03963">
        <w:rPr>
          <w:rFonts w:ascii="Consolas" w:hAnsi="Consolas" w:cs="Consolas"/>
        </w:rPr>
        <w:t>()</w:t>
      </w:r>
      <w:r w:rsidR="00E21AFA">
        <w:t xml:space="preserve"> eines Knotens wird dieser als besucht markiert</w:t>
      </w:r>
      <w:r w:rsidR="0003260B">
        <w:t>,</w:t>
      </w:r>
      <w:r w:rsidR="00E21AFA">
        <w:t xml:space="preserve"> aufsteigend nummeriert</w:t>
      </w:r>
      <w:r w:rsidR="0003260B">
        <w:t xml:space="preserve"> und sein Vorgänger gespeichert</w:t>
      </w:r>
      <w:r w:rsidR="00704947">
        <w:t xml:space="preserve"> (nur der Startknoten hat keinen Vorgänger)</w:t>
      </w:r>
      <w:r w:rsidR="00E21AFA">
        <w:t xml:space="preserve">. Nach dem </w:t>
      </w:r>
      <w:r w:rsidR="00E21AFA" w:rsidRPr="00C03963">
        <w:rPr>
          <w:rFonts w:ascii="Consolas" w:hAnsi="Consolas" w:cs="Consolas"/>
        </w:rPr>
        <w:t>dequeue</w:t>
      </w:r>
      <w:r w:rsidR="00C03963">
        <w:t>()</w:t>
      </w:r>
      <w:r w:rsidR="00E21AFA">
        <w:t xml:space="preserve"> </w:t>
      </w:r>
      <w:r w:rsidR="00C03963">
        <w:t>eines Knotens wird dieser expandiert, das heisst, es werden alle seine noch nicht besuchten Nachfolger besucht.</w:t>
      </w:r>
      <w:r w:rsidR="00704947">
        <w:t xml:space="preserve"> Wird nach dem </w:t>
      </w:r>
      <w:r w:rsidR="00704947" w:rsidRPr="00C03963">
        <w:rPr>
          <w:rFonts w:ascii="Consolas" w:hAnsi="Consolas" w:cs="Consolas"/>
        </w:rPr>
        <w:t>dequeue</w:t>
      </w:r>
      <w:r w:rsidR="00704947">
        <w:t>() der Endknoten erreicht,</w:t>
      </w:r>
      <w:r w:rsidR="00F670E5">
        <w:t xml:space="preserve"> s</w:t>
      </w:r>
      <w:r w:rsidR="00704947">
        <w:t xml:space="preserve">o </w:t>
      </w:r>
      <w:r w:rsidR="006A5274">
        <w:t xml:space="preserve">kann der Weg vom Start- zum Endknoten </w:t>
      </w:r>
      <w:r w:rsidR="00704947">
        <w:t xml:space="preserve">über den jeweils gespeicherten Vorgänger </w:t>
      </w:r>
      <w:r w:rsidR="006A5274">
        <w:t xml:space="preserve">rekonstruiert werden. </w:t>
      </w:r>
    </w:p>
    <w:p w:rsidR="00870E4F" w:rsidRPr="00964AEB" w:rsidRDefault="00870E4F" w:rsidP="00870E4F">
      <w:pPr>
        <w:pStyle w:val="berschrift3"/>
      </w:pPr>
      <w:bookmarkStart w:id="45" w:name="_Toc390932723"/>
      <w:r w:rsidRPr="00964AEB">
        <w:t>Dijkstra</w:t>
      </w:r>
      <w:r w:rsidR="00D03F77">
        <w:t>-Algorithmus</w:t>
      </w:r>
      <w:bookmarkEnd w:id="45"/>
    </w:p>
    <w:p w:rsidR="00096D3D" w:rsidRDefault="00042159" w:rsidP="008002A0">
      <w:r>
        <w:t xml:space="preserve">Bei der Implementation des Dijkstra-Algorithmus </w:t>
      </w:r>
      <w:r w:rsidR="000B64D3">
        <w:t>wird</w:t>
      </w:r>
      <w:r>
        <w:t xml:space="preserve"> zur Bestimmung der minimalen Distanz eine </w:t>
      </w:r>
      <w:r w:rsidRPr="00042159">
        <w:rPr>
          <w:i/>
        </w:rPr>
        <w:t>Priority Queue</w:t>
      </w:r>
      <w:r>
        <w:t xml:space="preserve"> verwendet</w:t>
      </w:r>
      <w:r w:rsidR="00D738AB">
        <w:t xml:space="preserve">. </w:t>
      </w:r>
      <w:r w:rsidR="00096D3D">
        <w:t xml:space="preserve">Die </w:t>
      </w:r>
      <w:r>
        <w:t xml:space="preserve">Klasse </w:t>
      </w:r>
      <w:r w:rsidRPr="003E2EA9">
        <w:rPr>
          <w:rFonts w:ascii="Consolas" w:hAnsi="Consolas" w:cs="Consolas"/>
        </w:rPr>
        <w:t>MapBinaryHeap&lt;IRestrictedVertex&gt;</w:t>
      </w:r>
      <w:r w:rsidR="00096D3D">
        <w:t xml:space="preserve"> aus dem JUNG-Framework ist hier sehr hilfreich</w:t>
      </w:r>
      <w:r>
        <w:t xml:space="preserve">. </w:t>
      </w:r>
      <w:r w:rsidR="00096D3D">
        <w:t xml:space="preserve">Diese Klasse bietet auch eine </w:t>
      </w:r>
      <w:r w:rsidR="00096D3D" w:rsidRPr="00096D3D">
        <w:rPr>
          <w:i/>
        </w:rPr>
        <w:t>update()</w:t>
      </w:r>
      <w:r w:rsidR="00096D3D">
        <w:t xml:space="preserve"> Methode an, falls der Key-Value (aktuelle Distanz) sich ändern sollte. </w:t>
      </w:r>
    </w:p>
    <w:p w:rsidR="008002A0" w:rsidRPr="00964AEB" w:rsidRDefault="003E2EA9" w:rsidP="008002A0">
      <w:r>
        <w:t xml:space="preserve">Jeder Knoten, der aus der </w:t>
      </w:r>
      <w:r w:rsidR="000B64D3" w:rsidRPr="00042159">
        <w:rPr>
          <w:i/>
        </w:rPr>
        <w:t>Priority Queue</w:t>
      </w:r>
      <w:r>
        <w:t xml:space="preserve"> entnommen wir</w:t>
      </w:r>
      <w:r w:rsidR="000B64D3">
        <w:t xml:space="preserve">d </w:t>
      </w:r>
      <w:r>
        <w:t xml:space="preserve">und </w:t>
      </w:r>
      <w:r w:rsidR="000B64D3">
        <w:t xml:space="preserve">eine endliche Distanz hat, wird zur Lösung hinzugefügt. </w:t>
      </w:r>
      <w:r w:rsidR="008002A0">
        <w:t xml:space="preserve">Dieser Knoten wird dann expandiert, das heisst, es werden alle Nachfolger besucht und die Distanzen angepasst. Für jeden besuchten Knoten wird auch der Vorgänger mit dem kürzesten Weg gespeichert. Wie bei BFS kann so der Weg vom Start- zum Endknoten rekonstruiert werden. </w:t>
      </w:r>
    </w:p>
    <w:p w:rsidR="00870E4F" w:rsidRPr="00964AEB" w:rsidRDefault="00870E4F" w:rsidP="00870E4F">
      <w:pPr>
        <w:pStyle w:val="berschrift3"/>
      </w:pPr>
      <w:bookmarkStart w:id="46" w:name="_Toc390932724"/>
      <w:r w:rsidRPr="00964AEB">
        <w:t>Kruskal</w:t>
      </w:r>
      <w:r w:rsidR="00D03F77">
        <w:t>-Algorithmus</w:t>
      </w:r>
      <w:bookmarkEnd w:id="46"/>
    </w:p>
    <w:p w:rsidR="002F1875" w:rsidRDefault="00096D3D" w:rsidP="002F1875">
      <w:r>
        <w:t xml:space="preserve">Beim Kruskal-Algorithmus wird eine </w:t>
      </w:r>
      <w:r w:rsidRPr="00AD46FC">
        <w:rPr>
          <w:i/>
        </w:rPr>
        <w:t>Disjoint</w:t>
      </w:r>
      <w:r w:rsidR="00C913A9" w:rsidRPr="00AD46FC">
        <w:rPr>
          <w:i/>
        </w:rPr>
        <w:t>-Set</w:t>
      </w:r>
      <w:r w:rsidR="00C913A9">
        <w:t xml:space="preserve"> Datenstruktur verwendet (vgl. </w:t>
      </w:r>
      <w:r w:rsidR="00756D22">
        <w:t xml:space="preserve">Link im </w:t>
      </w:r>
      <w:r w:rsidR="00756D22">
        <w:fldChar w:fldCharType="begin"/>
      </w:r>
      <w:r w:rsidR="00756D22">
        <w:instrText xml:space="preserve"> REF _Ref390528254 \h </w:instrText>
      </w:r>
      <w:r w:rsidR="00756D22">
        <w:fldChar w:fldCharType="separate"/>
      </w:r>
      <w:r w:rsidR="00070E65" w:rsidRPr="00964AEB">
        <w:t>Anhang</w:t>
      </w:r>
      <w:r w:rsidR="00756D22">
        <w:fldChar w:fldCharType="end"/>
      </w:r>
      <w:r w:rsidR="00C913A9">
        <w:t>)</w:t>
      </w:r>
      <w:r w:rsidR="009F6D81">
        <w:t xml:space="preserve">. Zu diesem Zweck </w:t>
      </w:r>
      <w:r w:rsidR="00AD46FC">
        <w:t>steht</w:t>
      </w:r>
      <w:r w:rsidR="009F6D81">
        <w:t xml:space="preserve"> die nützliche Klasse </w:t>
      </w:r>
      <w:r w:rsidR="009F6D81" w:rsidRPr="00C53CB7">
        <w:rPr>
          <w:rFonts w:ascii="Consolas" w:hAnsi="Consolas" w:cs="Consolas"/>
        </w:rPr>
        <w:t>Partition</w:t>
      </w:r>
      <w:r w:rsidR="00AD46FC">
        <w:t xml:space="preserve"> zur Verfügung</w:t>
      </w:r>
      <w:r w:rsidR="009F6D81">
        <w:t>.</w:t>
      </w:r>
      <w:r w:rsidR="00066192">
        <w:t xml:space="preserve"> </w:t>
      </w:r>
      <w:r w:rsidR="00B42B5E">
        <w:t xml:space="preserve">Zum Bestimmen der minimalen Kantengewichte wird wieder eine </w:t>
      </w:r>
      <w:r w:rsidR="00B42B5E" w:rsidRPr="00042159">
        <w:rPr>
          <w:i/>
        </w:rPr>
        <w:t>Priority Queue</w:t>
      </w:r>
      <w:r w:rsidR="00B42B5E">
        <w:t xml:space="preserve"> benutzt. </w:t>
      </w:r>
      <w:r w:rsidR="00C00422">
        <w:t>Sehr hilfreich z</w:t>
      </w:r>
      <w:r w:rsidR="00394FF4">
        <w:t>um Anzeigen von Zyklen</w:t>
      </w:r>
      <w:r w:rsidR="002C75D8">
        <w:t xml:space="preserve"> ist die rekursive Tiefensuche</w:t>
      </w:r>
      <w:r w:rsidR="00394FF4">
        <w:t xml:space="preserve">. Ein Stack speichert dabei alle </w:t>
      </w:r>
      <w:r w:rsidR="0017596E">
        <w:t xml:space="preserve">zum Zyklus gehörenden </w:t>
      </w:r>
      <w:r w:rsidR="00394FF4">
        <w:t>Knoten und Kanten.</w:t>
      </w:r>
    </w:p>
    <w:p w:rsidR="00A369D3" w:rsidRDefault="00A369D3" w:rsidP="00A369D3">
      <w:pPr>
        <w:pStyle w:val="berschrift2"/>
      </w:pPr>
      <w:bookmarkStart w:id="47" w:name="_Toc390932725"/>
      <w:r>
        <w:lastRenderedPageBreak/>
        <w:t>Erweiterbarkeit</w:t>
      </w:r>
      <w:bookmarkEnd w:id="47"/>
    </w:p>
    <w:p w:rsidR="008B4937" w:rsidRDefault="00C3225B" w:rsidP="00A369D3">
      <w:r>
        <w:t xml:space="preserve">Zusätzliche Algorithmen können ohne grossen Aufwand zur Applikation hinzugefügt werden. Als erstes braucht es eine neue </w:t>
      </w:r>
      <w:r w:rsidR="00D24F5B">
        <w:t>Algorithmen-</w:t>
      </w:r>
      <w:r>
        <w:t xml:space="preserve">Klasse, die von </w:t>
      </w:r>
      <w:r w:rsidRPr="00C3225B">
        <w:t>AbstractAlgorithm</w:t>
      </w:r>
      <w:r>
        <w:t xml:space="preserve"> abgeleitet ist und sich im Package </w:t>
      </w:r>
      <w:r w:rsidRPr="00C3225B">
        <w:rPr>
          <w:rFonts w:ascii="Consolas" w:hAnsi="Consolas" w:cs="Consolas"/>
        </w:rPr>
        <w:t>ch.bfh.ti.gravis.core.algorithm</w:t>
      </w:r>
      <w:r>
        <w:t xml:space="preserve"> befindet.</w:t>
      </w:r>
      <w:r w:rsidR="0008605E">
        <w:t xml:space="preserve"> </w:t>
      </w:r>
      <w:r w:rsidR="00581479">
        <w:t>Es müssen dabei der Algorithmus-Name</w:t>
      </w:r>
      <w:r w:rsidR="0089419B">
        <w:t>, die Beschreibung und der</w:t>
      </w:r>
      <w:r w:rsidR="00581479">
        <w:t xml:space="preserve"> </w:t>
      </w:r>
      <w:r w:rsidR="0089419B">
        <w:t>zulässige</w:t>
      </w:r>
      <w:r w:rsidR="00581479">
        <w:t xml:space="preserve"> </w:t>
      </w:r>
      <w:r w:rsidR="00581479" w:rsidRPr="00F61F2B">
        <w:rPr>
          <w:rFonts w:ascii="Consolas" w:hAnsi="Consolas" w:cs="Consolas"/>
        </w:rPr>
        <w:t>Edge</w:t>
      </w:r>
      <w:r w:rsidR="00F61F2B" w:rsidRPr="00F61F2B">
        <w:rPr>
          <w:rFonts w:ascii="Consolas" w:hAnsi="Consolas" w:cs="Consolas"/>
        </w:rPr>
        <w:t>Type</w:t>
      </w:r>
      <w:r w:rsidR="00581479">
        <w:t xml:space="preserve"> </w:t>
      </w:r>
      <w:r w:rsidR="00F61F2B">
        <w:t xml:space="preserve">im Konstruktor </w:t>
      </w:r>
      <w:r w:rsidR="00581479">
        <w:t xml:space="preserve">angegeben werden. </w:t>
      </w:r>
      <w:r w:rsidR="0008605E">
        <w:t xml:space="preserve">Dann muss </w:t>
      </w:r>
      <w:r w:rsidR="00FB1369">
        <w:t xml:space="preserve">man </w:t>
      </w:r>
      <w:r w:rsidR="0008605E">
        <w:t xml:space="preserve">noch eine Instanz der neuen </w:t>
      </w:r>
      <w:r w:rsidR="00F6570D">
        <w:t xml:space="preserve">Algorithmen-Klasse </w:t>
      </w:r>
      <w:r w:rsidR="0008605E">
        <w:t xml:space="preserve">im Konstruktor von </w:t>
      </w:r>
      <w:r w:rsidR="0008605E" w:rsidRPr="0008605E">
        <w:rPr>
          <w:rFonts w:ascii="Consolas" w:hAnsi="Consolas" w:cs="Consolas"/>
        </w:rPr>
        <w:t>AlgorithmFactory</w:t>
      </w:r>
      <w:r w:rsidR="0008605E">
        <w:t xml:space="preserve"> zur </w:t>
      </w:r>
      <w:r w:rsidR="0008605E" w:rsidRPr="0008605E">
        <w:rPr>
          <w:rFonts w:ascii="Consolas" w:hAnsi="Consolas" w:cs="Consolas"/>
        </w:rPr>
        <w:t>algorithmMap</w:t>
      </w:r>
      <w:r w:rsidR="0008605E">
        <w:t xml:space="preserve"> </w:t>
      </w:r>
      <w:r w:rsidR="00FB1369">
        <w:t xml:space="preserve">hinzufügen </w:t>
      </w:r>
      <w:r w:rsidR="001A1E1F">
        <w:t>(vgl. Abbildung)</w:t>
      </w:r>
      <w:r w:rsidR="0008605E">
        <w:t>.</w:t>
      </w:r>
    </w:p>
    <w:p w:rsidR="0008605E" w:rsidRDefault="008B4937" w:rsidP="008B4937">
      <w:pPr>
        <w:jc w:val="center"/>
      </w:pPr>
      <w:r>
        <w:rPr>
          <w:noProof/>
          <w:lang w:eastAsia="de-CH"/>
        </w:rPr>
        <w:drawing>
          <wp:inline distT="0" distB="0" distL="0" distR="0" wp14:anchorId="5005E077" wp14:editId="0C811418">
            <wp:extent cx="3567165" cy="117003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6851" cy="1169927"/>
                    </a:xfrm>
                    <a:prstGeom prst="rect">
                      <a:avLst/>
                    </a:prstGeom>
                  </pic:spPr>
                </pic:pic>
              </a:graphicData>
            </a:graphic>
          </wp:inline>
        </w:drawing>
      </w:r>
    </w:p>
    <w:p w:rsidR="008B4937" w:rsidRDefault="001A1E1F" w:rsidP="001A1E1F">
      <w:pPr>
        <w:pStyle w:val="Beschriftung"/>
        <w:jc w:val="center"/>
      </w:pPr>
      <w:bookmarkStart w:id="48" w:name="_Toc390932746"/>
      <w:r>
        <w:t xml:space="preserve">Abbildung </w:t>
      </w:r>
      <w:r>
        <w:fldChar w:fldCharType="begin"/>
      </w:r>
      <w:r>
        <w:instrText xml:space="preserve"> SEQ Abbildung \* ARABIC </w:instrText>
      </w:r>
      <w:r>
        <w:fldChar w:fldCharType="separate"/>
      </w:r>
      <w:r w:rsidR="00070E65">
        <w:rPr>
          <w:noProof/>
        </w:rPr>
        <w:t>10</w:t>
      </w:r>
      <w:r>
        <w:fldChar w:fldCharType="end"/>
      </w:r>
      <w:r>
        <w:t xml:space="preserve">: </w:t>
      </w:r>
      <w:r w:rsidR="00C878E2">
        <w:t>Neuen</w:t>
      </w:r>
      <w:r w:rsidR="00DA4626">
        <w:t xml:space="preserve"> Algorithmus hinzufügen</w:t>
      </w:r>
      <w:bookmarkEnd w:id="48"/>
    </w:p>
    <w:p w:rsidR="0008605E" w:rsidRPr="00A369D3" w:rsidRDefault="0008605E" w:rsidP="00A369D3">
      <w:r>
        <w:t xml:space="preserve">Nach dem Kompilieren und Starten der Applikation wird der neue Algorithmus automatisch eingebunden. </w:t>
      </w:r>
    </w:p>
    <w:p w:rsidR="002F1875" w:rsidRPr="00964AEB" w:rsidRDefault="00C106A6" w:rsidP="00C106A6">
      <w:pPr>
        <w:pStyle w:val="berschrift2"/>
      </w:pPr>
      <w:bookmarkStart w:id="49" w:name="_Toc390932726"/>
      <w:r w:rsidRPr="00964AEB">
        <w:t>Tests</w:t>
      </w:r>
      <w:bookmarkEnd w:id="49"/>
    </w:p>
    <w:p w:rsidR="00C106A6" w:rsidRDefault="00332A4E" w:rsidP="002F1875">
      <w:r>
        <w:t xml:space="preserve">Für die </w:t>
      </w:r>
      <w:r w:rsidR="002C5634">
        <w:t xml:space="preserve">wichtigsten </w:t>
      </w:r>
      <w:r>
        <w:t xml:space="preserve">Core-Klassen wurden JUnit-Tests implementiert. </w:t>
      </w:r>
      <w:r w:rsidR="002306F1">
        <w:t xml:space="preserve">Der Quellcode zu diesen Tests befindet sich ebenfalls im </w:t>
      </w:r>
      <w:r w:rsidR="002306F1" w:rsidRPr="00964AEB">
        <w:rPr>
          <w:i/>
        </w:rPr>
        <w:t>GitHub-Repository</w:t>
      </w:r>
      <w:r w:rsidR="00972767">
        <w:t xml:space="preserve"> </w:t>
      </w:r>
      <w:r w:rsidR="00457414">
        <w:t xml:space="preserve">(Ordner </w:t>
      </w:r>
      <w:r w:rsidR="00457414" w:rsidRPr="00457414">
        <w:rPr>
          <w:i/>
        </w:rPr>
        <w:t>src/test</w:t>
      </w:r>
      <w:r w:rsidR="00457414">
        <w:t xml:space="preserve">). </w:t>
      </w:r>
      <w:r w:rsidR="00972767">
        <w:t>Bei jedem Build mit Maven werden alle Tests automatisch ausgeführt.</w:t>
      </w:r>
      <w:r w:rsidR="00457414">
        <w:t xml:space="preserve"> </w:t>
      </w:r>
      <w:r w:rsidR="00715C22">
        <w:t xml:space="preserve">Zum testen der Algorithmen und des GUIs wurden auch einige </w:t>
      </w:r>
      <w:r w:rsidR="006964CE">
        <w:t>Beispielgraphen</w:t>
      </w:r>
      <w:r w:rsidR="00715C22">
        <w:t xml:space="preserve"> erstellt. Diese befinden sich unter </w:t>
      </w:r>
      <w:r w:rsidR="00715C22" w:rsidRPr="00715C22">
        <w:rPr>
          <w:i/>
        </w:rPr>
        <w:t>sample_graphs</w:t>
      </w:r>
      <w:r w:rsidR="00715C22">
        <w:t xml:space="preserve"> im Applikations</w:t>
      </w:r>
      <w:r w:rsidR="000B2F79">
        <w:t>-O</w:t>
      </w:r>
      <w:r w:rsidR="00715C22">
        <w:t>rdner.</w:t>
      </w:r>
    </w:p>
    <w:p w:rsidR="002952EC" w:rsidRPr="00964AEB" w:rsidRDefault="003234A3" w:rsidP="002F1875">
      <w:pPr>
        <w:pStyle w:val="berschrift1"/>
      </w:pPr>
      <w:bookmarkStart w:id="50" w:name="_Toc390932727"/>
      <w:r w:rsidRPr="00964AEB">
        <w:t>User</w:t>
      </w:r>
      <w:r w:rsidR="002952EC" w:rsidRPr="00964AEB">
        <w:t>-Dokumentation</w:t>
      </w:r>
      <w:bookmarkEnd w:id="50"/>
    </w:p>
    <w:p w:rsidR="004C3BCE" w:rsidRDefault="00FC0A77" w:rsidP="00812F6C">
      <w:r>
        <w:t xml:space="preserve">Dieses Kapitel </w:t>
      </w:r>
      <w:r w:rsidR="00EB150D">
        <w:t>zeigt</w:t>
      </w:r>
      <w:r>
        <w:t xml:space="preserve"> </w:t>
      </w:r>
      <w:r w:rsidR="0036579D">
        <w:t xml:space="preserve">mit Hilfe von Screenshots </w:t>
      </w:r>
      <w:r>
        <w:t>die Fu</w:t>
      </w:r>
      <w:r w:rsidR="004C3BCE">
        <w:t xml:space="preserve">nktionalitäten der Applikation. Zudem wird auch noch kurz das Dateiformat </w:t>
      </w:r>
      <w:r w:rsidR="00866DE7">
        <w:rPr>
          <w:i/>
        </w:rPr>
        <w:t>GraphML</w:t>
      </w:r>
      <w:r w:rsidR="004C3BCE">
        <w:t xml:space="preserve"> </w:t>
      </w:r>
      <w:r w:rsidR="0051446F">
        <w:t>vorgestellt</w:t>
      </w:r>
      <w:r w:rsidR="004C3BCE">
        <w:t>.</w:t>
      </w:r>
    </w:p>
    <w:p w:rsidR="00812F6C" w:rsidRPr="00964AEB" w:rsidRDefault="00812F6C" w:rsidP="00812F6C">
      <w:r>
        <w:t xml:space="preserve">Hinweis: Im </w:t>
      </w:r>
      <w:r w:rsidR="00C41EF7">
        <w:fldChar w:fldCharType="begin"/>
      </w:r>
      <w:r w:rsidR="00C41EF7">
        <w:instrText xml:space="preserve"> REF _Ref390528254 \h </w:instrText>
      </w:r>
      <w:r w:rsidR="00C41EF7">
        <w:fldChar w:fldCharType="separate"/>
      </w:r>
      <w:r w:rsidR="00070E65" w:rsidRPr="00964AEB">
        <w:t>Anhang</w:t>
      </w:r>
      <w:r w:rsidR="00C41EF7">
        <w:fldChar w:fldCharType="end"/>
      </w:r>
      <w:r>
        <w:t xml:space="preserve"> ist ein Link zur </w:t>
      </w:r>
      <w:r w:rsidR="00E20BFE" w:rsidRPr="00964AEB">
        <w:t>API-</w:t>
      </w:r>
      <w:r>
        <w:t xml:space="preserve">Dokumentation </w:t>
      </w:r>
      <w:r w:rsidR="00C41EF7">
        <w:t>zu finden</w:t>
      </w:r>
      <w:r>
        <w:t>.</w:t>
      </w:r>
    </w:p>
    <w:p w:rsidR="00A14838" w:rsidRDefault="002577A6" w:rsidP="00A14838">
      <w:pPr>
        <w:pStyle w:val="berschrift2"/>
      </w:pPr>
      <w:bookmarkStart w:id="51" w:name="_Toc390932728"/>
      <w:r>
        <w:t>Applikation</w:t>
      </w:r>
      <w:bookmarkEnd w:id="51"/>
    </w:p>
    <w:p w:rsidR="00422746" w:rsidRDefault="00422746" w:rsidP="00852428">
      <w:r>
        <w:t>Systemvoraussetzungen:</w:t>
      </w:r>
    </w:p>
    <w:p w:rsidR="00422746" w:rsidRDefault="00006EC2" w:rsidP="00006EC2">
      <w:pPr>
        <w:pStyle w:val="Listenabsatz"/>
        <w:numPr>
          <w:ilvl w:val="0"/>
          <w:numId w:val="44"/>
        </w:numPr>
      </w:pPr>
      <w:r>
        <w:t>Java (JRE) 7 oder höher</w:t>
      </w:r>
    </w:p>
    <w:p w:rsidR="00006EC2" w:rsidRDefault="00A30287" w:rsidP="00006EC2">
      <w:pPr>
        <w:pStyle w:val="Listenabsatz"/>
        <w:numPr>
          <w:ilvl w:val="0"/>
          <w:numId w:val="44"/>
        </w:numPr>
      </w:pPr>
      <w:r>
        <w:t>Bildschirmauflösung von 1280 x 1024 oder höher empfohlen</w:t>
      </w:r>
    </w:p>
    <w:p w:rsidR="00006EC2" w:rsidRDefault="00006EC2" w:rsidP="00852428"/>
    <w:p w:rsidR="00006EC2" w:rsidRDefault="002577A6" w:rsidP="00852428">
      <w:r>
        <w:t>Bearbeitungsmodi:</w:t>
      </w:r>
    </w:p>
    <w:p w:rsidR="002577A6" w:rsidRDefault="002577A6" w:rsidP="009F19C2">
      <w:pPr>
        <w:pStyle w:val="Listenabsatz"/>
        <w:numPr>
          <w:ilvl w:val="0"/>
          <w:numId w:val="45"/>
        </w:numPr>
      </w:pPr>
      <w:r>
        <w:t>PICKING: Einen oder mehrere Knoten verschieben</w:t>
      </w:r>
    </w:p>
    <w:p w:rsidR="002577A6" w:rsidRDefault="002577A6" w:rsidP="009F19C2">
      <w:pPr>
        <w:pStyle w:val="Listenabsatz"/>
        <w:numPr>
          <w:ilvl w:val="0"/>
          <w:numId w:val="45"/>
        </w:numPr>
      </w:pPr>
      <w:r>
        <w:t xml:space="preserve">EDITING: </w:t>
      </w:r>
      <w:r w:rsidR="00C15971">
        <w:t>Knoten oder Kanten hinzufügen oder löschen, Knoten oder Kanten bearbeiten</w:t>
      </w:r>
    </w:p>
    <w:p w:rsidR="002577A6" w:rsidRPr="00852428" w:rsidRDefault="002577A6" w:rsidP="009F19C2">
      <w:pPr>
        <w:pStyle w:val="Listenabsatz"/>
        <w:numPr>
          <w:ilvl w:val="0"/>
          <w:numId w:val="45"/>
        </w:numPr>
      </w:pPr>
      <w:r>
        <w:t xml:space="preserve">TRANSFORMING: </w:t>
      </w:r>
      <w:r w:rsidR="00C15971">
        <w:t>Verschiebung, Drehung oder Scherung des ganzen Graphen</w:t>
      </w:r>
    </w:p>
    <w:p w:rsidR="00A14838" w:rsidRDefault="00A14838" w:rsidP="00A14838"/>
    <w:p w:rsidR="009E263A" w:rsidRDefault="009E263A" w:rsidP="00A14838">
      <w:r>
        <w:t>Allgemeine Hinweise:</w:t>
      </w:r>
    </w:p>
    <w:p w:rsidR="002577A6" w:rsidRDefault="002577A6" w:rsidP="009E263A">
      <w:pPr>
        <w:pStyle w:val="Listenabsatz"/>
        <w:numPr>
          <w:ilvl w:val="0"/>
          <w:numId w:val="46"/>
        </w:numPr>
      </w:pPr>
      <w:r>
        <w:t>Die Popup-Menüs im Graph-Fenster sind nur im EDITING-Modus aktiv.</w:t>
      </w:r>
    </w:p>
    <w:p w:rsidR="002577A6" w:rsidRDefault="009F19C2" w:rsidP="009E263A">
      <w:pPr>
        <w:pStyle w:val="Listenabsatz"/>
        <w:numPr>
          <w:ilvl w:val="0"/>
          <w:numId w:val="46"/>
        </w:numPr>
      </w:pPr>
      <w:r>
        <w:t xml:space="preserve">Beim Speichern muss die Dateierweiterung </w:t>
      </w:r>
      <w:r w:rsidRPr="009E263A">
        <w:rPr>
          <w:i/>
        </w:rPr>
        <w:t>*.graphml</w:t>
      </w:r>
      <w:r>
        <w:t xml:space="preserve"> angegeben werden.</w:t>
      </w:r>
    </w:p>
    <w:p w:rsidR="00042159" w:rsidRDefault="009E263A" w:rsidP="009E263A">
      <w:pPr>
        <w:pStyle w:val="Listenabsatz"/>
        <w:numPr>
          <w:ilvl w:val="0"/>
          <w:numId w:val="46"/>
        </w:numPr>
      </w:pPr>
      <w:r>
        <w:t xml:space="preserve">Bei </w:t>
      </w:r>
      <w:r w:rsidR="00A222E7">
        <w:t>Dijkstra</w:t>
      </w:r>
      <w:r>
        <w:t xml:space="preserve"> werden in den Knoten-Labels die </w:t>
      </w:r>
      <w:r w:rsidR="00042159">
        <w:t>Zwischenresultate angezeigt.</w:t>
      </w:r>
    </w:p>
    <w:p w:rsidR="00907D8A" w:rsidRDefault="00907D8A" w:rsidP="00907D8A">
      <w:pPr>
        <w:pStyle w:val="Listenabsatz"/>
        <w:numPr>
          <w:ilvl w:val="0"/>
          <w:numId w:val="46"/>
        </w:numPr>
      </w:pPr>
      <w:r>
        <w:t>Eine Bearbeitung im EDITING-Modus erfordert eine Neuberechnung des Algorithmus.</w:t>
      </w:r>
    </w:p>
    <w:p w:rsidR="00F276BF" w:rsidRDefault="00F276BF" w:rsidP="00907D8A">
      <w:pPr>
        <w:pStyle w:val="Listenabsatz"/>
        <w:numPr>
          <w:ilvl w:val="0"/>
          <w:numId w:val="46"/>
        </w:numPr>
      </w:pPr>
      <w:r>
        <w:t xml:space="preserve">Für die Buttons </w:t>
      </w:r>
      <w:r w:rsidRPr="00F276BF">
        <w:rPr>
          <w:i/>
        </w:rPr>
        <w:t>Anfang</w:t>
      </w:r>
      <w:r>
        <w:t xml:space="preserve">, </w:t>
      </w:r>
      <w:r w:rsidRPr="00F276BF">
        <w:rPr>
          <w:i/>
        </w:rPr>
        <w:t>Ende</w:t>
      </w:r>
      <w:r>
        <w:t xml:space="preserve">, </w:t>
      </w:r>
      <w:r w:rsidRPr="00F276BF">
        <w:rPr>
          <w:i/>
        </w:rPr>
        <w:t>vorwärts</w:t>
      </w:r>
      <w:r>
        <w:t xml:space="preserve">, </w:t>
      </w:r>
      <w:r w:rsidRPr="00F276BF">
        <w:rPr>
          <w:i/>
        </w:rPr>
        <w:t>rückwärts</w:t>
      </w:r>
      <w:r>
        <w:t xml:space="preserve"> gibt es die Shortcuts </w:t>
      </w:r>
      <w:r w:rsidRPr="00F276BF">
        <w:rPr>
          <w:i/>
        </w:rPr>
        <w:t>Ctrl+Left</w:t>
      </w:r>
      <w:r>
        <w:t xml:space="preserve">, </w:t>
      </w:r>
      <w:r w:rsidRPr="00F276BF">
        <w:rPr>
          <w:i/>
        </w:rPr>
        <w:t>Ctrl+Right</w:t>
      </w:r>
      <w:r>
        <w:t xml:space="preserve">, </w:t>
      </w:r>
      <w:r w:rsidRPr="00F276BF">
        <w:rPr>
          <w:i/>
        </w:rPr>
        <w:t>Alt+Left</w:t>
      </w:r>
      <w:r>
        <w:t xml:space="preserve">, </w:t>
      </w:r>
      <w:r w:rsidRPr="00F276BF">
        <w:rPr>
          <w:i/>
        </w:rPr>
        <w:t>Alt+Right</w:t>
      </w:r>
      <w:r>
        <w:t>.</w:t>
      </w:r>
    </w:p>
    <w:p w:rsidR="009E263A" w:rsidRDefault="00F276BF" w:rsidP="009E263A">
      <w:pPr>
        <w:pStyle w:val="Listenabsatz"/>
        <w:numPr>
          <w:ilvl w:val="0"/>
          <w:numId w:val="46"/>
        </w:numPr>
      </w:pPr>
      <w:r>
        <w:t>In einem Dialog kann d</w:t>
      </w:r>
      <w:r w:rsidR="00B259F1">
        <w:t xml:space="preserve">er Button mit dem aktuellen Fokus </w:t>
      </w:r>
      <w:r w:rsidR="009E263A">
        <w:t>mit der Space-Taste geklickt werden.</w:t>
      </w:r>
    </w:p>
    <w:p w:rsidR="009E263A" w:rsidRDefault="00907D8A" w:rsidP="00A14838">
      <w:r>
        <w:rPr>
          <w:noProof/>
          <w:lang w:eastAsia="de-CH"/>
        </w:rPr>
        <w:lastRenderedPageBreak/>
        <w:drawing>
          <wp:inline distT="0" distB="0" distL="0" distR="0" wp14:anchorId="3EB27503" wp14:editId="49492CE7">
            <wp:extent cx="5972810" cy="3733165"/>
            <wp:effectExtent l="0" t="0" r="889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3733165"/>
                    </a:xfrm>
                    <a:prstGeom prst="rect">
                      <a:avLst/>
                    </a:prstGeom>
                  </pic:spPr>
                </pic:pic>
              </a:graphicData>
            </a:graphic>
          </wp:inline>
        </w:drawing>
      </w:r>
    </w:p>
    <w:p w:rsidR="005330B4" w:rsidRDefault="00907D8A" w:rsidP="00907D8A">
      <w:pPr>
        <w:pStyle w:val="Beschriftung"/>
      </w:pPr>
      <w:bookmarkStart w:id="52" w:name="_Toc390932747"/>
      <w:r>
        <w:t xml:space="preserve">Abbildung </w:t>
      </w:r>
      <w:r>
        <w:fldChar w:fldCharType="begin"/>
      </w:r>
      <w:r>
        <w:instrText xml:space="preserve"> SEQ Abbildung \* ARABIC </w:instrText>
      </w:r>
      <w:r>
        <w:fldChar w:fldCharType="separate"/>
      </w:r>
      <w:r w:rsidR="00070E65">
        <w:rPr>
          <w:noProof/>
        </w:rPr>
        <w:t>11</w:t>
      </w:r>
      <w:r>
        <w:fldChar w:fldCharType="end"/>
      </w:r>
      <w:r>
        <w:t>: Popup-Menü von Knoten A im EDITING-Modus</w:t>
      </w:r>
      <w:bookmarkEnd w:id="52"/>
    </w:p>
    <w:p w:rsidR="00FC2DDB" w:rsidRDefault="00FC2DDB" w:rsidP="00FC2DDB">
      <w:pPr>
        <w:pStyle w:val="berschrift3"/>
      </w:pPr>
      <w:bookmarkStart w:id="53" w:name="_Toc390932729"/>
      <w:r w:rsidRPr="00964AEB">
        <w:t>Dijkstra</w:t>
      </w:r>
      <w:bookmarkEnd w:id="53"/>
    </w:p>
    <w:p w:rsidR="003D371A" w:rsidRPr="003D371A" w:rsidRDefault="003D371A" w:rsidP="003D371A"/>
    <w:p w:rsidR="00FC2DDB" w:rsidRDefault="00FC2DDB" w:rsidP="00FC2DDB">
      <w:r>
        <w:t xml:space="preserve">Farben der </w:t>
      </w:r>
      <w:r w:rsidRPr="00C107D8">
        <w:rPr>
          <w:i/>
        </w:rPr>
        <w:t>Knoten</w:t>
      </w:r>
      <w:r>
        <w:t xml:space="preserve"> bei Dijkstra:</w:t>
      </w:r>
    </w:p>
    <w:p w:rsidR="00FC2DDB" w:rsidRDefault="00FC2DDB" w:rsidP="00FC2DDB">
      <w:pPr>
        <w:pStyle w:val="Listenabsatz"/>
        <w:numPr>
          <w:ilvl w:val="0"/>
          <w:numId w:val="47"/>
        </w:numPr>
      </w:pPr>
      <w:r w:rsidRPr="00BD16D1">
        <w:rPr>
          <w:i/>
        </w:rPr>
        <w:t>Blau</w:t>
      </w:r>
      <w:r>
        <w:t>: Dieser Knoten wurde noch nicht besucht.</w:t>
      </w:r>
    </w:p>
    <w:p w:rsidR="00FC2DDB" w:rsidRDefault="00FC2DDB" w:rsidP="00FC2DDB">
      <w:pPr>
        <w:pStyle w:val="Listenabsatz"/>
        <w:numPr>
          <w:ilvl w:val="0"/>
          <w:numId w:val="47"/>
        </w:numPr>
      </w:pPr>
      <w:r w:rsidRPr="00BD16D1">
        <w:rPr>
          <w:i/>
        </w:rPr>
        <w:t>Gelb</w:t>
      </w:r>
      <w:r>
        <w:t>: Dieser Knoten wurde bereits besucht, der kürzeste Weg wurde aber noch nicht gefunden (der Knoten gehört noch nicht zur Lösung).</w:t>
      </w:r>
    </w:p>
    <w:p w:rsidR="00FC2DDB" w:rsidRDefault="00FC2DDB" w:rsidP="00FC2DDB">
      <w:pPr>
        <w:pStyle w:val="Listenabsatz"/>
        <w:numPr>
          <w:ilvl w:val="0"/>
          <w:numId w:val="47"/>
        </w:numPr>
      </w:pPr>
      <w:r w:rsidRPr="00BD16D1">
        <w:rPr>
          <w:i/>
        </w:rPr>
        <w:t>Grün</w:t>
      </w:r>
      <w:r>
        <w:t>: Für diesen Knoten wurde der kürzeste Weg bereits gefunden (der Knoten gehört bereits zur Lösung).</w:t>
      </w:r>
    </w:p>
    <w:p w:rsidR="00FC2DDB" w:rsidRDefault="00FC2DDB" w:rsidP="00FC2DDB">
      <w:pPr>
        <w:pStyle w:val="Listenabsatz"/>
        <w:numPr>
          <w:ilvl w:val="0"/>
          <w:numId w:val="47"/>
        </w:numPr>
      </w:pPr>
      <w:r w:rsidRPr="00BD16D1">
        <w:rPr>
          <w:i/>
        </w:rPr>
        <w:t>Rot</w:t>
      </w:r>
      <w:r>
        <w:t xml:space="preserve">: Dieser Knoten ist vom Startknoten aus unerreichbar.  </w:t>
      </w:r>
    </w:p>
    <w:p w:rsidR="00FC2DDB" w:rsidRDefault="00FC2DDB" w:rsidP="00FC2DDB"/>
    <w:p w:rsidR="00FC2DDB" w:rsidRDefault="00FC2DDB" w:rsidP="00FC2DDB">
      <w:r>
        <w:t xml:space="preserve">Farben der </w:t>
      </w:r>
      <w:r w:rsidRPr="00C107D8">
        <w:rPr>
          <w:i/>
        </w:rPr>
        <w:t>Kanten</w:t>
      </w:r>
      <w:r>
        <w:t xml:space="preserve"> bei Dijkstra:</w:t>
      </w:r>
    </w:p>
    <w:p w:rsidR="00FC2DDB" w:rsidRDefault="00FC2DDB" w:rsidP="00FC2DDB">
      <w:pPr>
        <w:pStyle w:val="Listenabsatz"/>
        <w:numPr>
          <w:ilvl w:val="0"/>
          <w:numId w:val="47"/>
        </w:numPr>
      </w:pPr>
      <w:r w:rsidRPr="00BD16D1">
        <w:rPr>
          <w:i/>
        </w:rPr>
        <w:t>Blau</w:t>
      </w:r>
      <w:r>
        <w:t>: Diese Kante wurde noch nicht besucht.</w:t>
      </w:r>
    </w:p>
    <w:p w:rsidR="00FC2DDB" w:rsidRDefault="00FC2DDB" w:rsidP="00FC2DDB">
      <w:pPr>
        <w:pStyle w:val="Listenabsatz"/>
        <w:numPr>
          <w:ilvl w:val="0"/>
          <w:numId w:val="47"/>
        </w:numPr>
      </w:pPr>
      <w:r w:rsidRPr="00BD16D1">
        <w:rPr>
          <w:i/>
        </w:rPr>
        <w:t>Gelb</w:t>
      </w:r>
      <w:r>
        <w:t>: Diese Kante wurde bereits besucht, sie ist aber noch nicht Teil eines kürzesten Weges (die Kante gehört noch nicht zur Lösung).</w:t>
      </w:r>
    </w:p>
    <w:p w:rsidR="00FC2DDB" w:rsidRDefault="00FC2DDB" w:rsidP="00FC2DDB">
      <w:pPr>
        <w:pStyle w:val="Listenabsatz"/>
        <w:numPr>
          <w:ilvl w:val="0"/>
          <w:numId w:val="47"/>
        </w:numPr>
      </w:pPr>
      <w:r w:rsidRPr="00BD16D1">
        <w:rPr>
          <w:i/>
        </w:rPr>
        <w:t>Grün</w:t>
      </w:r>
      <w:r>
        <w:t>: Diese Kante ist bereits Teil eines kürzesten Weges (die Kante gehört bereits zur Lösung).</w:t>
      </w:r>
    </w:p>
    <w:p w:rsidR="00FC2DDB" w:rsidRDefault="00FC2DDB" w:rsidP="00FC2DDB">
      <w:pPr>
        <w:pStyle w:val="Listenabsatz"/>
        <w:numPr>
          <w:ilvl w:val="0"/>
          <w:numId w:val="47"/>
        </w:numPr>
      </w:pPr>
      <w:r w:rsidRPr="00BD16D1">
        <w:rPr>
          <w:i/>
        </w:rPr>
        <w:t>Rot</w:t>
      </w:r>
      <w:r>
        <w:t>: Diese Kante kann nicht Teil eins kürzesten Weges sein und wurde aus der Lösung ausgeschlossen.</w:t>
      </w:r>
    </w:p>
    <w:p w:rsidR="005330B4" w:rsidRDefault="005330B4" w:rsidP="00A14838"/>
    <w:p w:rsidR="005330B4" w:rsidRDefault="00907D8A" w:rsidP="00A14838">
      <w:r>
        <w:rPr>
          <w:noProof/>
          <w:lang w:eastAsia="de-CH"/>
        </w:rPr>
        <w:lastRenderedPageBreak/>
        <w:drawing>
          <wp:inline distT="0" distB="0" distL="0" distR="0" wp14:anchorId="2C7E7761" wp14:editId="5742F6BF">
            <wp:extent cx="5972810" cy="37331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3733165"/>
                    </a:xfrm>
                    <a:prstGeom prst="rect">
                      <a:avLst/>
                    </a:prstGeom>
                  </pic:spPr>
                </pic:pic>
              </a:graphicData>
            </a:graphic>
          </wp:inline>
        </w:drawing>
      </w:r>
    </w:p>
    <w:p w:rsidR="00907D8A" w:rsidRDefault="00907D8A" w:rsidP="00907D8A">
      <w:pPr>
        <w:pStyle w:val="Beschriftung"/>
      </w:pPr>
      <w:bookmarkStart w:id="54" w:name="_Toc390932748"/>
      <w:r>
        <w:t xml:space="preserve">Abbildung </w:t>
      </w:r>
      <w:r>
        <w:fldChar w:fldCharType="begin"/>
      </w:r>
      <w:r>
        <w:instrText xml:space="preserve"> SEQ Abbildung \* ARABIC </w:instrText>
      </w:r>
      <w:r>
        <w:fldChar w:fldCharType="separate"/>
      </w:r>
      <w:r w:rsidR="00070E65">
        <w:rPr>
          <w:noProof/>
        </w:rPr>
        <w:t>12</w:t>
      </w:r>
      <w:r>
        <w:fldChar w:fldCharType="end"/>
      </w:r>
      <w:r>
        <w:t xml:space="preserve">: </w:t>
      </w:r>
      <w:r w:rsidRPr="00907D8A">
        <w:t>Dijkstra</w:t>
      </w:r>
      <w:r>
        <w:t xml:space="preserve"> in Aktion</w:t>
      </w:r>
      <w:bookmarkEnd w:id="54"/>
    </w:p>
    <w:p w:rsidR="004B59BF" w:rsidRPr="004B59BF" w:rsidRDefault="004B59BF" w:rsidP="004B59BF"/>
    <w:p w:rsidR="00C107D8" w:rsidRDefault="004B59BF" w:rsidP="00A14838">
      <w:r>
        <w:rPr>
          <w:noProof/>
          <w:lang w:eastAsia="de-CH"/>
        </w:rPr>
        <w:drawing>
          <wp:inline distT="0" distB="0" distL="0" distR="0" wp14:anchorId="7F829FED" wp14:editId="18C69BFC">
            <wp:extent cx="5972810" cy="3733165"/>
            <wp:effectExtent l="0" t="0" r="8890"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3733165"/>
                    </a:xfrm>
                    <a:prstGeom prst="rect">
                      <a:avLst/>
                    </a:prstGeom>
                  </pic:spPr>
                </pic:pic>
              </a:graphicData>
            </a:graphic>
          </wp:inline>
        </w:drawing>
      </w:r>
    </w:p>
    <w:p w:rsidR="00C107D8" w:rsidRDefault="00FC2DDB" w:rsidP="00FC2DDB">
      <w:pPr>
        <w:pStyle w:val="Beschriftung"/>
      </w:pPr>
      <w:bookmarkStart w:id="55" w:name="_Toc390932749"/>
      <w:r>
        <w:t xml:space="preserve">Abbildung </w:t>
      </w:r>
      <w:r>
        <w:fldChar w:fldCharType="begin"/>
      </w:r>
      <w:r>
        <w:instrText xml:space="preserve"> SEQ Abbildung \* ARABIC </w:instrText>
      </w:r>
      <w:r>
        <w:fldChar w:fldCharType="separate"/>
      </w:r>
      <w:r w:rsidR="00070E65">
        <w:rPr>
          <w:noProof/>
        </w:rPr>
        <w:t>13</w:t>
      </w:r>
      <w:r>
        <w:fldChar w:fldCharType="end"/>
      </w:r>
      <w:r>
        <w:t xml:space="preserve">: </w:t>
      </w:r>
      <w:r w:rsidRPr="00907D8A">
        <w:t>Dijkstra</w:t>
      </w:r>
      <w:r>
        <w:t xml:space="preserve"> ohne Endknoten</w:t>
      </w:r>
      <w:bookmarkEnd w:id="55"/>
    </w:p>
    <w:p w:rsidR="00FC2DDB" w:rsidRDefault="00FC2DDB" w:rsidP="00A14838"/>
    <w:p w:rsidR="004B59BF" w:rsidRDefault="004B59BF" w:rsidP="00A14838">
      <w:r>
        <w:rPr>
          <w:noProof/>
          <w:lang w:eastAsia="de-CH"/>
        </w:rPr>
        <w:lastRenderedPageBreak/>
        <w:drawing>
          <wp:inline distT="0" distB="0" distL="0" distR="0" wp14:anchorId="04D5A8A6" wp14:editId="5300DE83">
            <wp:extent cx="5972810" cy="3733165"/>
            <wp:effectExtent l="0" t="0" r="889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3733165"/>
                    </a:xfrm>
                    <a:prstGeom prst="rect">
                      <a:avLst/>
                    </a:prstGeom>
                  </pic:spPr>
                </pic:pic>
              </a:graphicData>
            </a:graphic>
          </wp:inline>
        </w:drawing>
      </w:r>
    </w:p>
    <w:p w:rsidR="004B59BF" w:rsidRDefault="004B59BF" w:rsidP="004B59BF">
      <w:pPr>
        <w:pStyle w:val="Beschriftung"/>
      </w:pPr>
      <w:bookmarkStart w:id="56" w:name="_Toc390932750"/>
      <w:r>
        <w:t xml:space="preserve">Abbildung </w:t>
      </w:r>
      <w:r>
        <w:fldChar w:fldCharType="begin"/>
      </w:r>
      <w:r>
        <w:instrText xml:space="preserve"> SEQ Abbildung \* ARABIC </w:instrText>
      </w:r>
      <w:r>
        <w:fldChar w:fldCharType="separate"/>
      </w:r>
      <w:r w:rsidR="00070E65">
        <w:rPr>
          <w:noProof/>
        </w:rPr>
        <w:t>14</w:t>
      </w:r>
      <w:r>
        <w:fldChar w:fldCharType="end"/>
      </w:r>
      <w:r>
        <w:t xml:space="preserve">: </w:t>
      </w:r>
      <w:r w:rsidRPr="00907D8A">
        <w:t>Dijkstra</w:t>
      </w:r>
      <w:r>
        <w:t xml:space="preserve"> mit Endknoten</w:t>
      </w:r>
      <w:bookmarkEnd w:id="56"/>
    </w:p>
    <w:p w:rsidR="004B59BF" w:rsidRDefault="004B59BF" w:rsidP="004B59BF">
      <w:pPr>
        <w:pStyle w:val="berschrift3"/>
      </w:pPr>
      <w:bookmarkStart w:id="57" w:name="_Toc390932730"/>
      <w:r>
        <w:t>DFS</w:t>
      </w:r>
      <w:bookmarkEnd w:id="57"/>
    </w:p>
    <w:p w:rsidR="004B59BF" w:rsidRDefault="004B59BF" w:rsidP="004B59BF"/>
    <w:p w:rsidR="004B59BF" w:rsidRDefault="00AB52C7" w:rsidP="004B59BF">
      <w:r>
        <w:rPr>
          <w:noProof/>
          <w:lang w:eastAsia="de-CH"/>
        </w:rPr>
        <w:drawing>
          <wp:inline distT="0" distB="0" distL="0" distR="0" wp14:anchorId="13645FCD" wp14:editId="038C3143">
            <wp:extent cx="5972810" cy="3733165"/>
            <wp:effectExtent l="0" t="0" r="889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3733165"/>
                    </a:xfrm>
                    <a:prstGeom prst="rect">
                      <a:avLst/>
                    </a:prstGeom>
                  </pic:spPr>
                </pic:pic>
              </a:graphicData>
            </a:graphic>
          </wp:inline>
        </w:drawing>
      </w:r>
    </w:p>
    <w:p w:rsidR="00AB52C7" w:rsidRDefault="00AB52C7" w:rsidP="00AB52C7">
      <w:pPr>
        <w:pStyle w:val="Beschriftung"/>
      </w:pPr>
      <w:bookmarkStart w:id="58" w:name="_Toc390932751"/>
      <w:r>
        <w:t xml:space="preserve">Abbildung </w:t>
      </w:r>
      <w:r>
        <w:fldChar w:fldCharType="begin"/>
      </w:r>
      <w:r>
        <w:instrText xml:space="preserve"> SEQ Abbildung \* ARABIC </w:instrText>
      </w:r>
      <w:r>
        <w:fldChar w:fldCharType="separate"/>
      </w:r>
      <w:r w:rsidR="00070E65">
        <w:rPr>
          <w:noProof/>
        </w:rPr>
        <w:t>15</w:t>
      </w:r>
      <w:r>
        <w:fldChar w:fldCharType="end"/>
      </w:r>
      <w:r>
        <w:t>: DFS in Aktion</w:t>
      </w:r>
      <w:bookmarkEnd w:id="58"/>
    </w:p>
    <w:p w:rsidR="00AB52C7" w:rsidRDefault="00AB52C7">
      <w:pPr>
        <w:spacing w:line="240" w:lineRule="auto"/>
      </w:pPr>
      <w:r>
        <w:br w:type="page"/>
      </w:r>
    </w:p>
    <w:p w:rsidR="00AB52C7" w:rsidRDefault="00AB52C7" w:rsidP="00AB52C7">
      <w:r>
        <w:lastRenderedPageBreak/>
        <w:t xml:space="preserve">Farben der </w:t>
      </w:r>
      <w:r w:rsidRPr="00C107D8">
        <w:rPr>
          <w:i/>
        </w:rPr>
        <w:t>Knoten</w:t>
      </w:r>
      <w:r>
        <w:t xml:space="preserve"> bei </w:t>
      </w:r>
      <w:r w:rsidR="00AB0C81">
        <w:t>DFS</w:t>
      </w:r>
      <w:r>
        <w:t>:</w:t>
      </w:r>
    </w:p>
    <w:p w:rsidR="00AB52C7" w:rsidRDefault="00AB52C7" w:rsidP="00AB52C7">
      <w:pPr>
        <w:pStyle w:val="Listenabsatz"/>
        <w:numPr>
          <w:ilvl w:val="0"/>
          <w:numId w:val="47"/>
        </w:numPr>
      </w:pPr>
      <w:r w:rsidRPr="00BD16D1">
        <w:rPr>
          <w:i/>
        </w:rPr>
        <w:t>Blau</w:t>
      </w:r>
      <w:r>
        <w:t>: Dieser Knoten wurde noch nicht besucht.</w:t>
      </w:r>
    </w:p>
    <w:p w:rsidR="00AB52C7" w:rsidRDefault="00AB52C7" w:rsidP="00AB52C7">
      <w:pPr>
        <w:pStyle w:val="Listenabsatz"/>
        <w:numPr>
          <w:ilvl w:val="0"/>
          <w:numId w:val="47"/>
        </w:numPr>
      </w:pPr>
      <w:r w:rsidRPr="00BD16D1">
        <w:rPr>
          <w:i/>
        </w:rPr>
        <w:t>Grün</w:t>
      </w:r>
      <w:r>
        <w:t xml:space="preserve">: </w:t>
      </w:r>
      <w:r w:rsidR="00CE5B50">
        <w:t>Dieser Knoten wurde bereits besucht.</w:t>
      </w:r>
    </w:p>
    <w:p w:rsidR="00AB0C81" w:rsidRDefault="00AB0C81" w:rsidP="00AB52C7">
      <w:pPr>
        <w:pStyle w:val="Listenabsatz"/>
        <w:numPr>
          <w:ilvl w:val="0"/>
          <w:numId w:val="47"/>
        </w:numPr>
      </w:pPr>
      <w:r w:rsidRPr="00BD16D1">
        <w:rPr>
          <w:i/>
        </w:rPr>
        <w:t>Rot</w:t>
      </w:r>
      <w:r>
        <w:t xml:space="preserve">: </w:t>
      </w:r>
      <w:r w:rsidR="00CF2A06">
        <w:t>Dieser Knoten ist vom Startknoten aus unerreichbar.</w:t>
      </w:r>
    </w:p>
    <w:p w:rsidR="00AB52C7" w:rsidRDefault="00AB0C81" w:rsidP="00AB52C7">
      <w:pPr>
        <w:pStyle w:val="Listenabsatz"/>
        <w:numPr>
          <w:ilvl w:val="0"/>
          <w:numId w:val="47"/>
        </w:numPr>
      </w:pPr>
      <w:r w:rsidRPr="00BD16D1">
        <w:rPr>
          <w:i/>
        </w:rPr>
        <w:t>Dunkles</w:t>
      </w:r>
      <w:r>
        <w:t xml:space="preserve"> </w:t>
      </w:r>
      <w:r w:rsidRPr="00BD16D1">
        <w:rPr>
          <w:i/>
        </w:rPr>
        <w:t>blau</w:t>
      </w:r>
      <w:r w:rsidR="00AB52C7">
        <w:t>:</w:t>
      </w:r>
      <w:r w:rsidR="00E16CA7">
        <w:t xml:space="preserve"> Dieser </w:t>
      </w:r>
      <w:r w:rsidR="005324D5">
        <w:t xml:space="preserve">Knoten </w:t>
      </w:r>
      <w:r w:rsidR="00E16CA7">
        <w:t>wurde bereits besucht und wird im Moment gerade wieder besucht (Rücksprung in der Rekursion).</w:t>
      </w:r>
      <w:r w:rsidR="00AB52C7">
        <w:t xml:space="preserve">  </w:t>
      </w:r>
    </w:p>
    <w:p w:rsidR="00AB52C7" w:rsidRDefault="00AB52C7" w:rsidP="00AB52C7"/>
    <w:p w:rsidR="00AB52C7" w:rsidRDefault="00AB52C7" w:rsidP="00AB52C7">
      <w:r>
        <w:t xml:space="preserve">Farben der </w:t>
      </w:r>
      <w:r w:rsidRPr="00C107D8">
        <w:rPr>
          <w:i/>
        </w:rPr>
        <w:t>Kanten</w:t>
      </w:r>
      <w:r>
        <w:t xml:space="preserve"> bei </w:t>
      </w:r>
      <w:r w:rsidR="00AB0C81">
        <w:t>DFS</w:t>
      </w:r>
      <w:r>
        <w:t>:</w:t>
      </w:r>
    </w:p>
    <w:p w:rsidR="00AB52C7" w:rsidRDefault="00AB52C7" w:rsidP="00AB52C7">
      <w:pPr>
        <w:pStyle w:val="Listenabsatz"/>
        <w:numPr>
          <w:ilvl w:val="0"/>
          <w:numId w:val="47"/>
        </w:numPr>
      </w:pPr>
      <w:r w:rsidRPr="00BD16D1">
        <w:rPr>
          <w:i/>
        </w:rPr>
        <w:t>Blau</w:t>
      </w:r>
      <w:r>
        <w:t>: Diese Kante wurde noch nicht besucht.</w:t>
      </w:r>
    </w:p>
    <w:p w:rsidR="00AB52C7" w:rsidRDefault="00AB52C7" w:rsidP="00AB52C7">
      <w:pPr>
        <w:pStyle w:val="Listenabsatz"/>
        <w:numPr>
          <w:ilvl w:val="0"/>
          <w:numId w:val="47"/>
        </w:numPr>
      </w:pPr>
      <w:r w:rsidRPr="00BD16D1">
        <w:rPr>
          <w:i/>
        </w:rPr>
        <w:t>Grün</w:t>
      </w:r>
      <w:r>
        <w:t xml:space="preserve">: </w:t>
      </w:r>
      <w:r w:rsidR="005324D5">
        <w:t>Diese Kante wurde bereits besucht.</w:t>
      </w:r>
    </w:p>
    <w:p w:rsidR="00AB0C81" w:rsidRDefault="00AB0C81" w:rsidP="00AB52C7">
      <w:pPr>
        <w:pStyle w:val="Listenabsatz"/>
        <w:numPr>
          <w:ilvl w:val="0"/>
          <w:numId w:val="47"/>
        </w:numPr>
      </w:pPr>
      <w:r w:rsidRPr="00BD16D1">
        <w:rPr>
          <w:i/>
        </w:rPr>
        <w:t>Rot</w:t>
      </w:r>
      <w:r>
        <w:t xml:space="preserve">: </w:t>
      </w:r>
      <w:r w:rsidR="00645BB3">
        <w:t>Diese Kante ist keine Baumkante. Ihr Nachfolgeknoten wurde bereits besucht.</w:t>
      </w:r>
    </w:p>
    <w:p w:rsidR="00AB52C7" w:rsidRDefault="00AB52C7" w:rsidP="00AB52C7"/>
    <w:p w:rsidR="00AB52C7" w:rsidRDefault="00BD16D1" w:rsidP="00AB52C7">
      <w:r>
        <w:rPr>
          <w:noProof/>
          <w:lang w:eastAsia="de-CH"/>
        </w:rPr>
        <w:drawing>
          <wp:inline distT="0" distB="0" distL="0" distR="0" wp14:anchorId="1F9D4475" wp14:editId="48731F43">
            <wp:extent cx="5972810" cy="373316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3733165"/>
                    </a:xfrm>
                    <a:prstGeom prst="rect">
                      <a:avLst/>
                    </a:prstGeom>
                  </pic:spPr>
                </pic:pic>
              </a:graphicData>
            </a:graphic>
          </wp:inline>
        </w:drawing>
      </w:r>
    </w:p>
    <w:p w:rsidR="00BD16D1" w:rsidRDefault="00BD16D1" w:rsidP="00BD16D1">
      <w:pPr>
        <w:pStyle w:val="Beschriftung"/>
      </w:pPr>
      <w:bookmarkStart w:id="59" w:name="_Toc390932752"/>
      <w:r>
        <w:t xml:space="preserve">Abbildung </w:t>
      </w:r>
      <w:r>
        <w:fldChar w:fldCharType="begin"/>
      </w:r>
      <w:r>
        <w:instrText xml:space="preserve"> SEQ Abbildung \* ARABIC </w:instrText>
      </w:r>
      <w:r>
        <w:fldChar w:fldCharType="separate"/>
      </w:r>
      <w:r w:rsidR="00070E65">
        <w:rPr>
          <w:noProof/>
        </w:rPr>
        <w:t>16</w:t>
      </w:r>
      <w:r>
        <w:fldChar w:fldCharType="end"/>
      </w:r>
      <w:r>
        <w:t>: DFS ohne Endknoten</w:t>
      </w:r>
      <w:bookmarkEnd w:id="59"/>
    </w:p>
    <w:p w:rsidR="004A2616" w:rsidRDefault="004A2616" w:rsidP="004A2616"/>
    <w:p w:rsidR="004A2616" w:rsidRDefault="004A2616" w:rsidP="004A2616">
      <w:r>
        <w:rPr>
          <w:noProof/>
          <w:lang w:eastAsia="de-CH"/>
        </w:rPr>
        <w:lastRenderedPageBreak/>
        <w:drawing>
          <wp:inline distT="0" distB="0" distL="0" distR="0" wp14:anchorId="6C681208" wp14:editId="44D70528">
            <wp:extent cx="5972810" cy="3733165"/>
            <wp:effectExtent l="0" t="0" r="8890"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733165"/>
                    </a:xfrm>
                    <a:prstGeom prst="rect">
                      <a:avLst/>
                    </a:prstGeom>
                  </pic:spPr>
                </pic:pic>
              </a:graphicData>
            </a:graphic>
          </wp:inline>
        </w:drawing>
      </w:r>
    </w:p>
    <w:p w:rsidR="004A2616" w:rsidRPr="004A2616" w:rsidRDefault="004A2616" w:rsidP="004A2616">
      <w:pPr>
        <w:pStyle w:val="Beschriftung"/>
      </w:pPr>
      <w:bookmarkStart w:id="60" w:name="_Toc390932753"/>
      <w:r>
        <w:t xml:space="preserve">Abbildung </w:t>
      </w:r>
      <w:r>
        <w:fldChar w:fldCharType="begin"/>
      </w:r>
      <w:r>
        <w:instrText xml:space="preserve"> SEQ Abbildung \* ARABIC </w:instrText>
      </w:r>
      <w:r>
        <w:fldChar w:fldCharType="separate"/>
      </w:r>
      <w:r w:rsidR="00070E65">
        <w:rPr>
          <w:noProof/>
        </w:rPr>
        <w:t>17</w:t>
      </w:r>
      <w:r>
        <w:fldChar w:fldCharType="end"/>
      </w:r>
      <w:r>
        <w:t>: DFS mit Endknoten</w:t>
      </w:r>
      <w:bookmarkEnd w:id="60"/>
    </w:p>
    <w:p w:rsidR="004B59BF" w:rsidRDefault="004B59BF" w:rsidP="004B59BF">
      <w:pPr>
        <w:pStyle w:val="berschrift3"/>
      </w:pPr>
      <w:bookmarkStart w:id="61" w:name="_Toc390932731"/>
      <w:r>
        <w:t>BFS</w:t>
      </w:r>
      <w:bookmarkEnd w:id="61"/>
    </w:p>
    <w:p w:rsidR="003D371A" w:rsidRDefault="003D371A" w:rsidP="004B59BF"/>
    <w:p w:rsidR="003D371A" w:rsidRDefault="003D371A" w:rsidP="003D371A">
      <w:r>
        <w:t xml:space="preserve">Farben der </w:t>
      </w:r>
      <w:r w:rsidRPr="00C107D8">
        <w:rPr>
          <w:i/>
        </w:rPr>
        <w:t>Knoten</w:t>
      </w:r>
      <w:r>
        <w:t xml:space="preserve"> bei </w:t>
      </w:r>
      <w:r w:rsidR="003F58C5">
        <w:t>BFS</w:t>
      </w:r>
      <w:r>
        <w:t>:</w:t>
      </w:r>
    </w:p>
    <w:p w:rsidR="003D371A" w:rsidRDefault="003D371A" w:rsidP="003D371A">
      <w:pPr>
        <w:pStyle w:val="Listenabsatz"/>
        <w:numPr>
          <w:ilvl w:val="0"/>
          <w:numId w:val="47"/>
        </w:numPr>
      </w:pPr>
      <w:r w:rsidRPr="00BD16D1">
        <w:rPr>
          <w:i/>
        </w:rPr>
        <w:t>Blau</w:t>
      </w:r>
      <w:r>
        <w:t>: Dieser Knoten wurde noch nicht besucht.</w:t>
      </w:r>
    </w:p>
    <w:p w:rsidR="003D371A" w:rsidRDefault="003D371A" w:rsidP="003D371A">
      <w:pPr>
        <w:pStyle w:val="Listenabsatz"/>
        <w:numPr>
          <w:ilvl w:val="0"/>
          <w:numId w:val="47"/>
        </w:numPr>
      </w:pPr>
      <w:r w:rsidRPr="00BD16D1">
        <w:rPr>
          <w:i/>
        </w:rPr>
        <w:t>Gelb</w:t>
      </w:r>
      <w:r>
        <w:t>: Dieser Knoten wurde bereits besucht.</w:t>
      </w:r>
    </w:p>
    <w:p w:rsidR="003D371A" w:rsidRDefault="003D371A" w:rsidP="003D371A">
      <w:pPr>
        <w:pStyle w:val="Listenabsatz"/>
        <w:numPr>
          <w:ilvl w:val="0"/>
          <w:numId w:val="47"/>
        </w:numPr>
      </w:pPr>
      <w:r w:rsidRPr="00BD16D1">
        <w:rPr>
          <w:i/>
        </w:rPr>
        <w:t>Grün</w:t>
      </w:r>
      <w:r>
        <w:t xml:space="preserve">: </w:t>
      </w:r>
      <w:r w:rsidR="002D0B3E">
        <w:t>Dieser Knoten wurde bereits besucht und wird gerade expandiert oder ist bereits vollständig expandiert</w:t>
      </w:r>
      <w:r>
        <w:t>.</w:t>
      </w:r>
      <w:r w:rsidR="00B258EC">
        <w:t xml:space="preserve"> Expandieren heisst in diesem Zusammenhang, dass die Nachfolgeknoten des Knotens gerade besucht werden.</w:t>
      </w:r>
    </w:p>
    <w:p w:rsidR="003D371A" w:rsidRDefault="003D371A" w:rsidP="003D371A">
      <w:pPr>
        <w:pStyle w:val="Listenabsatz"/>
        <w:numPr>
          <w:ilvl w:val="0"/>
          <w:numId w:val="47"/>
        </w:numPr>
      </w:pPr>
      <w:r w:rsidRPr="00BD16D1">
        <w:rPr>
          <w:i/>
        </w:rPr>
        <w:t>Rot</w:t>
      </w:r>
      <w:r>
        <w:t xml:space="preserve">: Dieser Knoten ist vom Startknoten aus unerreichbar.  </w:t>
      </w:r>
    </w:p>
    <w:p w:rsidR="003D371A" w:rsidRDefault="003D371A" w:rsidP="003D371A"/>
    <w:p w:rsidR="003D371A" w:rsidRDefault="003D371A" w:rsidP="003D371A">
      <w:r>
        <w:t xml:space="preserve">Farben der </w:t>
      </w:r>
      <w:r w:rsidRPr="00C107D8">
        <w:rPr>
          <w:i/>
        </w:rPr>
        <w:t>Kanten</w:t>
      </w:r>
      <w:r>
        <w:t xml:space="preserve"> bei </w:t>
      </w:r>
      <w:r w:rsidR="003F58C5">
        <w:t>BFS</w:t>
      </w:r>
      <w:r>
        <w:t>:</w:t>
      </w:r>
    </w:p>
    <w:p w:rsidR="003D371A" w:rsidRDefault="003D371A" w:rsidP="003D371A">
      <w:pPr>
        <w:pStyle w:val="Listenabsatz"/>
        <w:numPr>
          <w:ilvl w:val="0"/>
          <w:numId w:val="47"/>
        </w:numPr>
      </w:pPr>
      <w:r w:rsidRPr="00BD16D1">
        <w:rPr>
          <w:i/>
        </w:rPr>
        <w:t>Blau</w:t>
      </w:r>
      <w:r>
        <w:t>: Diese Kante wurde noch nicht besucht.</w:t>
      </w:r>
    </w:p>
    <w:p w:rsidR="003D371A" w:rsidRDefault="003D371A" w:rsidP="003D371A">
      <w:pPr>
        <w:pStyle w:val="Listenabsatz"/>
        <w:numPr>
          <w:ilvl w:val="0"/>
          <w:numId w:val="47"/>
        </w:numPr>
      </w:pPr>
      <w:r w:rsidRPr="00BD16D1">
        <w:rPr>
          <w:i/>
        </w:rPr>
        <w:t>Gelb</w:t>
      </w:r>
      <w:r>
        <w:t>: Diese Kante wurde bereits besucht.</w:t>
      </w:r>
    </w:p>
    <w:p w:rsidR="003D371A" w:rsidRDefault="003D371A" w:rsidP="003D371A">
      <w:pPr>
        <w:pStyle w:val="Listenabsatz"/>
        <w:numPr>
          <w:ilvl w:val="0"/>
          <w:numId w:val="47"/>
        </w:numPr>
      </w:pPr>
      <w:r w:rsidRPr="00BD16D1">
        <w:rPr>
          <w:i/>
        </w:rPr>
        <w:t>Grün</w:t>
      </w:r>
      <w:r>
        <w:t xml:space="preserve">: </w:t>
      </w:r>
      <w:r w:rsidR="007F45E3">
        <w:t xml:space="preserve">Der Nachfolgeknoten dieser Kante </w:t>
      </w:r>
      <w:r w:rsidR="00F6521C">
        <w:t>wurde bereits besucht und wird gerade expandiert oder ist bereits vollständig expandiert.</w:t>
      </w:r>
    </w:p>
    <w:p w:rsidR="003D371A" w:rsidRDefault="003D371A" w:rsidP="003D371A">
      <w:pPr>
        <w:pStyle w:val="Listenabsatz"/>
        <w:numPr>
          <w:ilvl w:val="0"/>
          <w:numId w:val="47"/>
        </w:numPr>
      </w:pPr>
      <w:r w:rsidRPr="00BD16D1">
        <w:rPr>
          <w:i/>
        </w:rPr>
        <w:t>Rot</w:t>
      </w:r>
      <w:r>
        <w:t xml:space="preserve">: </w:t>
      </w:r>
      <w:r w:rsidR="00046D1C">
        <w:t>Diese Kante ist keine Baumkante. Ihr Nachfolgeknoten wurde bereits besucht.</w:t>
      </w:r>
    </w:p>
    <w:p w:rsidR="003D371A" w:rsidRDefault="003D371A" w:rsidP="004B59BF"/>
    <w:p w:rsidR="003D371A" w:rsidRDefault="003D371A" w:rsidP="004B59BF">
      <w:r>
        <w:rPr>
          <w:noProof/>
          <w:lang w:eastAsia="de-CH"/>
        </w:rPr>
        <w:lastRenderedPageBreak/>
        <w:drawing>
          <wp:inline distT="0" distB="0" distL="0" distR="0" wp14:anchorId="422EC679" wp14:editId="4BF7047D">
            <wp:extent cx="5972810" cy="3733165"/>
            <wp:effectExtent l="0" t="0" r="889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3733165"/>
                    </a:xfrm>
                    <a:prstGeom prst="rect">
                      <a:avLst/>
                    </a:prstGeom>
                  </pic:spPr>
                </pic:pic>
              </a:graphicData>
            </a:graphic>
          </wp:inline>
        </w:drawing>
      </w:r>
    </w:p>
    <w:p w:rsidR="003D371A" w:rsidRDefault="003D371A" w:rsidP="003D371A">
      <w:pPr>
        <w:pStyle w:val="Beschriftung"/>
      </w:pPr>
      <w:bookmarkStart w:id="62" w:name="_Toc390932754"/>
      <w:r>
        <w:t xml:space="preserve">Abbildung </w:t>
      </w:r>
      <w:r>
        <w:fldChar w:fldCharType="begin"/>
      </w:r>
      <w:r>
        <w:instrText xml:space="preserve"> SEQ Abbildung \* ARABIC </w:instrText>
      </w:r>
      <w:r>
        <w:fldChar w:fldCharType="separate"/>
      </w:r>
      <w:r w:rsidR="00070E65">
        <w:rPr>
          <w:noProof/>
        </w:rPr>
        <w:t>18</w:t>
      </w:r>
      <w:r>
        <w:fldChar w:fldCharType="end"/>
      </w:r>
      <w:r>
        <w:t>: BFS in Aktion</w:t>
      </w:r>
      <w:bookmarkEnd w:id="62"/>
    </w:p>
    <w:p w:rsidR="002D0B3E" w:rsidRDefault="002D0B3E" w:rsidP="002D0B3E"/>
    <w:p w:rsidR="002D0B3E" w:rsidRDefault="00CE0484" w:rsidP="002D0B3E">
      <w:r>
        <w:rPr>
          <w:noProof/>
          <w:lang w:eastAsia="de-CH"/>
        </w:rPr>
        <w:drawing>
          <wp:inline distT="0" distB="0" distL="0" distR="0" wp14:anchorId="55E0E21E" wp14:editId="2FE19E4D">
            <wp:extent cx="5972810" cy="3733165"/>
            <wp:effectExtent l="0" t="0" r="889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3733165"/>
                    </a:xfrm>
                    <a:prstGeom prst="rect">
                      <a:avLst/>
                    </a:prstGeom>
                  </pic:spPr>
                </pic:pic>
              </a:graphicData>
            </a:graphic>
          </wp:inline>
        </w:drawing>
      </w:r>
    </w:p>
    <w:p w:rsidR="00CE0484" w:rsidRDefault="00CE0484" w:rsidP="00CE0484">
      <w:pPr>
        <w:pStyle w:val="Beschriftung"/>
      </w:pPr>
      <w:bookmarkStart w:id="63" w:name="_Toc390932755"/>
      <w:r>
        <w:t xml:space="preserve">Abbildung </w:t>
      </w:r>
      <w:r>
        <w:fldChar w:fldCharType="begin"/>
      </w:r>
      <w:r>
        <w:instrText xml:space="preserve"> SEQ Abbildung \* ARABIC </w:instrText>
      </w:r>
      <w:r>
        <w:fldChar w:fldCharType="separate"/>
      </w:r>
      <w:r w:rsidR="00070E65">
        <w:rPr>
          <w:noProof/>
        </w:rPr>
        <w:t>19</w:t>
      </w:r>
      <w:r>
        <w:fldChar w:fldCharType="end"/>
      </w:r>
      <w:r>
        <w:t>: BFS ohne Endknoten</w:t>
      </w:r>
      <w:bookmarkEnd w:id="63"/>
    </w:p>
    <w:p w:rsidR="00CE0484" w:rsidRDefault="00CE0484" w:rsidP="00CE0484"/>
    <w:p w:rsidR="00CE0484" w:rsidRDefault="00776181" w:rsidP="00CE0484">
      <w:r>
        <w:rPr>
          <w:noProof/>
          <w:lang w:eastAsia="de-CH"/>
        </w:rPr>
        <w:lastRenderedPageBreak/>
        <w:drawing>
          <wp:inline distT="0" distB="0" distL="0" distR="0" wp14:anchorId="27897B42" wp14:editId="13E8CFCD">
            <wp:extent cx="5972810" cy="3733165"/>
            <wp:effectExtent l="0" t="0" r="8890"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733165"/>
                    </a:xfrm>
                    <a:prstGeom prst="rect">
                      <a:avLst/>
                    </a:prstGeom>
                  </pic:spPr>
                </pic:pic>
              </a:graphicData>
            </a:graphic>
          </wp:inline>
        </w:drawing>
      </w:r>
    </w:p>
    <w:p w:rsidR="00776181" w:rsidRPr="00CE0484" w:rsidRDefault="00776181" w:rsidP="00776181">
      <w:pPr>
        <w:pStyle w:val="Beschriftung"/>
      </w:pPr>
      <w:bookmarkStart w:id="64" w:name="_Toc390932756"/>
      <w:r>
        <w:t xml:space="preserve">Abbildung </w:t>
      </w:r>
      <w:r>
        <w:fldChar w:fldCharType="begin"/>
      </w:r>
      <w:r>
        <w:instrText xml:space="preserve"> SEQ Abbildung \* ARABIC </w:instrText>
      </w:r>
      <w:r>
        <w:fldChar w:fldCharType="separate"/>
      </w:r>
      <w:r w:rsidR="00070E65">
        <w:rPr>
          <w:noProof/>
        </w:rPr>
        <w:t>20</w:t>
      </w:r>
      <w:r>
        <w:fldChar w:fldCharType="end"/>
      </w:r>
      <w:r>
        <w:t>: BFS mit Endknoten</w:t>
      </w:r>
      <w:bookmarkEnd w:id="64"/>
    </w:p>
    <w:p w:rsidR="004B59BF" w:rsidRPr="004B59BF" w:rsidRDefault="004B59BF" w:rsidP="004B59BF">
      <w:pPr>
        <w:pStyle w:val="berschrift3"/>
      </w:pPr>
      <w:bookmarkStart w:id="65" w:name="_Toc390932732"/>
      <w:r>
        <w:t>Kruskal</w:t>
      </w:r>
      <w:bookmarkEnd w:id="65"/>
    </w:p>
    <w:p w:rsidR="004B59BF" w:rsidRDefault="004B59BF" w:rsidP="004B59BF"/>
    <w:p w:rsidR="00D714BE" w:rsidRDefault="00D714BE" w:rsidP="00D714BE">
      <w:r>
        <w:t xml:space="preserve">Farben der </w:t>
      </w:r>
      <w:r w:rsidRPr="00C107D8">
        <w:rPr>
          <w:i/>
        </w:rPr>
        <w:t>Knoten</w:t>
      </w:r>
      <w:r>
        <w:t xml:space="preserve"> bei Kruskal:</w:t>
      </w:r>
    </w:p>
    <w:p w:rsidR="00D714BE" w:rsidRDefault="00D714BE" w:rsidP="00D714BE">
      <w:pPr>
        <w:pStyle w:val="Listenabsatz"/>
        <w:numPr>
          <w:ilvl w:val="0"/>
          <w:numId w:val="47"/>
        </w:numPr>
      </w:pPr>
      <w:r w:rsidRPr="00BD16D1">
        <w:rPr>
          <w:i/>
        </w:rPr>
        <w:t>Blau</w:t>
      </w:r>
      <w:r>
        <w:t>: Dieser Knoten</w:t>
      </w:r>
      <w:r w:rsidR="00320E63">
        <w:t xml:space="preserve"> ist noch nicht mit einer Lösungskante verbunden</w:t>
      </w:r>
      <w:r>
        <w:t>.</w:t>
      </w:r>
    </w:p>
    <w:p w:rsidR="00D714BE" w:rsidRDefault="00D714BE" w:rsidP="00D714BE">
      <w:pPr>
        <w:pStyle w:val="Listenabsatz"/>
        <w:numPr>
          <w:ilvl w:val="0"/>
          <w:numId w:val="47"/>
        </w:numPr>
      </w:pPr>
      <w:r w:rsidRPr="00BD16D1">
        <w:rPr>
          <w:i/>
        </w:rPr>
        <w:t>Gelb</w:t>
      </w:r>
      <w:r>
        <w:t xml:space="preserve">: </w:t>
      </w:r>
      <w:r w:rsidR="00DF67D7">
        <w:t>Es wird gerade überprüft, ob die Kante zwischen den beiden gelben Knoten zur Lösung hinzugefügt werden kann</w:t>
      </w:r>
      <w:r>
        <w:t>.</w:t>
      </w:r>
    </w:p>
    <w:p w:rsidR="00D714BE" w:rsidRDefault="00D714BE" w:rsidP="00D714BE">
      <w:pPr>
        <w:pStyle w:val="Listenabsatz"/>
        <w:numPr>
          <w:ilvl w:val="0"/>
          <w:numId w:val="47"/>
        </w:numPr>
      </w:pPr>
      <w:r w:rsidRPr="00BD16D1">
        <w:rPr>
          <w:i/>
        </w:rPr>
        <w:t>Grün</w:t>
      </w:r>
      <w:r>
        <w:t xml:space="preserve">: </w:t>
      </w:r>
      <w:r w:rsidR="00DF67D7">
        <w:t>Dieser Knoten ist bereits mit einer Lösungskante verbunden</w:t>
      </w:r>
      <w:r>
        <w:t>.</w:t>
      </w:r>
    </w:p>
    <w:p w:rsidR="00D714BE" w:rsidRDefault="00D714BE" w:rsidP="00D714BE">
      <w:pPr>
        <w:pStyle w:val="Listenabsatz"/>
        <w:numPr>
          <w:ilvl w:val="0"/>
          <w:numId w:val="47"/>
        </w:numPr>
      </w:pPr>
      <w:r w:rsidRPr="00BD16D1">
        <w:rPr>
          <w:i/>
        </w:rPr>
        <w:t>Rot</w:t>
      </w:r>
      <w:r>
        <w:t xml:space="preserve">: </w:t>
      </w:r>
      <w:r w:rsidR="00DF67D7">
        <w:t>Werden die rot markierten Knoten durch Kanten verbunden, so entsteht ein Zyklus</w:t>
      </w:r>
      <w:r>
        <w:t xml:space="preserve">.  </w:t>
      </w:r>
    </w:p>
    <w:p w:rsidR="00D714BE" w:rsidRDefault="00D714BE" w:rsidP="00D714BE"/>
    <w:p w:rsidR="00D714BE" w:rsidRDefault="00D714BE" w:rsidP="00D714BE">
      <w:r>
        <w:t xml:space="preserve">Farben der </w:t>
      </w:r>
      <w:r w:rsidRPr="00C107D8">
        <w:rPr>
          <w:i/>
        </w:rPr>
        <w:t>Kanten</w:t>
      </w:r>
      <w:r>
        <w:t xml:space="preserve"> bei Kruskal:</w:t>
      </w:r>
    </w:p>
    <w:p w:rsidR="00D714BE" w:rsidRDefault="00D714BE" w:rsidP="00D714BE">
      <w:pPr>
        <w:pStyle w:val="Listenabsatz"/>
        <w:numPr>
          <w:ilvl w:val="0"/>
          <w:numId w:val="47"/>
        </w:numPr>
      </w:pPr>
      <w:r w:rsidRPr="00BD16D1">
        <w:rPr>
          <w:i/>
        </w:rPr>
        <w:t>Blau</w:t>
      </w:r>
      <w:r>
        <w:t xml:space="preserve">: Diese Kante wurde noch nicht </w:t>
      </w:r>
      <w:r w:rsidR="00B87A07">
        <w:t>überprüft</w:t>
      </w:r>
      <w:r>
        <w:t>.</w:t>
      </w:r>
    </w:p>
    <w:p w:rsidR="00D714BE" w:rsidRDefault="00D714BE" w:rsidP="00D714BE">
      <w:pPr>
        <w:pStyle w:val="Listenabsatz"/>
        <w:numPr>
          <w:ilvl w:val="0"/>
          <w:numId w:val="47"/>
        </w:numPr>
      </w:pPr>
      <w:r w:rsidRPr="00BD16D1">
        <w:rPr>
          <w:i/>
        </w:rPr>
        <w:t>Gelb</w:t>
      </w:r>
      <w:r>
        <w:t xml:space="preserve">: </w:t>
      </w:r>
      <w:r w:rsidR="00172FDB">
        <w:t>Diese Kante wird gerade überprüft</w:t>
      </w:r>
      <w:r>
        <w:t>.</w:t>
      </w:r>
    </w:p>
    <w:p w:rsidR="00D714BE" w:rsidRDefault="00D714BE" w:rsidP="00D714BE">
      <w:pPr>
        <w:pStyle w:val="Listenabsatz"/>
        <w:numPr>
          <w:ilvl w:val="0"/>
          <w:numId w:val="47"/>
        </w:numPr>
      </w:pPr>
      <w:r w:rsidRPr="00BD16D1">
        <w:rPr>
          <w:i/>
        </w:rPr>
        <w:t>Grün</w:t>
      </w:r>
      <w:r>
        <w:t>:</w:t>
      </w:r>
      <w:r w:rsidR="00172FDB">
        <w:t xml:space="preserve"> Diese Kante wurde bereits zur Lösung hinzugefügt</w:t>
      </w:r>
      <w:r>
        <w:t>.</w:t>
      </w:r>
    </w:p>
    <w:p w:rsidR="00D714BE" w:rsidRDefault="00D714BE" w:rsidP="00D714BE">
      <w:pPr>
        <w:pStyle w:val="Listenabsatz"/>
        <w:numPr>
          <w:ilvl w:val="0"/>
          <w:numId w:val="47"/>
        </w:numPr>
      </w:pPr>
      <w:r w:rsidRPr="00BD16D1">
        <w:rPr>
          <w:i/>
        </w:rPr>
        <w:t>Rot</w:t>
      </w:r>
      <w:r w:rsidR="00172FDB">
        <w:rPr>
          <w:i/>
        </w:rPr>
        <w:t xml:space="preserve"> gestrichelt</w:t>
      </w:r>
      <w:r>
        <w:t>:</w:t>
      </w:r>
      <w:r w:rsidR="0090115C">
        <w:t xml:space="preserve"> </w:t>
      </w:r>
      <w:r w:rsidR="00A51767">
        <w:t>Diese Kante wurde aus der Lösung ausgeschlossen, da sonst ein Kreis entsteht.</w:t>
      </w:r>
    </w:p>
    <w:p w:rsidR="00776181" w:rsidRDefault="00172FDB" w:rsidP="004B59BF">
      <w:pPr>
        <w:pStyle w:val="Listenabsatz"/>
        <w:numPr>
          <w:ilvl w:val="0"/>
          <w:numId w:val="47"/>
        </w:numPr>
      </w:pPr>
      <w:r w:rsidRPr="0090115C">
        <w:rPr>
          <w:i/>
        </w:rPr>
        <w:t>Rot nicht gestrichelt</w:t>
      </w:r>
      <w:r>
        <w:t xml:space="preserve">: </w:t>
      </w:r>
      <w:r w:rsidR="0099276B">
        <w:t>Die rot</w:t>
      </w:r>
      <w:r w:rsidR="00CE0A2D">
        <w:t>en,</w:t>
      </w:r>
      <w:r w:rsidR="0099276B">
        <w:t xml:space="preserve"> nicht gestrichelten Kanten bilden einen Zyklus.</w:t>
      </w:r>
    </w:p>
    <w:p w:rsidR="00D714BE" w:rsidRDefault="001264FE" w:rsidP="004B59BF">
      <w:r>
        <w:rPr>
          <w:noProof/>
          <w:lang w:eastAsia="de-CH"/>
        </w:rPr>
        <w:lastRenderedPageBreak/>
        <w:drawing>
          <wp:inline distT="0" distB="0" distL="0" distR="0" wp14:anchorId="0FD49744" wp14:editId="07AD8592">
            <wp:extent cx="5972810" cy="3733165"/>
            <wp:effectExtent l="0" t="0" r="8890"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733165"/>
                    </a:xfrm>
                    <a:prstGeom prst="rect">
                      <a:avLst/>
                    </a:prstGeom>
                  </pic:spPr>
                </pic:pic>
              </a:graphicData>
            </a:graphic>
          </wp:inline>
        </w:drawing>
      </w:r>
    </w:p>
    <w:p w:rsidR="00D714BE" w:rsidRDefault="00967837" w:rsidP="00967837">
      <w:pPr>
        <w:pStyle w:val="Beschriftung"/>
      </w:pPr>
      <w:bookmarkStart w:id="66" w:name="_Toc390932757"/>
      <w:r>
        <w:t xml:space="preserve">Abbildung </w:t>
      </w:r>
      <w:r>
        <w:fldChar w:fldCharType="begin"/>
      </w:r>
      <w:r>
        <w:instrText xml:space="preserve"> SEQ Abbildung \* ARABIC </w:instrText>
      </w:r>
      <w:r>
        <w:fldChar w:fldCharType="separate"/>
      </w:r>
      <w:r w:rsidR="00070E65">
        <w:rPr>
          <w:noProof/>
        </w:rPr>
        <w:t>21</w:t>
      </w:r>
      <w:r>
        <w:fldChar w:fldCharType="end"/>
      </w:r>
      <w:r>
        <w:t>: Kruskal in Aktion</w:t>
      </w:r>
      <w:bookmarkEnd w:id="66"/>
    </w:p>
    <w:p w:rsidR="00967837" w:rsidRDefault="00967837" w:rsidP="00967837"/>
    <w:p w:rsidR="001264FE" w:rsidRDefault="001264FE" w:rsidP="00967837">
      <w:r>
        <w:rPr>
          <w:noProof/>
          <w:lang w:eastAsia="de-CH"/>
        </w:rPr>
        <w:drawing>
          <wp:inline distT="0" distB="0" distL="0" distR="0" wp14:anchorId="0041CBF1" wp14:editId="7E4AA08D">
            <wp:extent cx="5972810" cy="3733165"/>
            <wp:effectExtent l="0" t="0" r="889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3733165"/>
                    </a:xfrm>
                    <a:prstGeom prst="rect">
                      <a:avLst/>
                    </a:prstGeom>
                  </pic:spPr>
                </pic:pic>
              </a:graphicData>
            </a:graphic>
          </wp:inline>
        </w:drawing>
      </w:r>
    </w:p>
    <w:p w:rsidR="00F13788" w:rsidRDefault="000B78FC" w:rsidP="000B78FC">
      <w:pPr>
        <w:pStyle w:val="Beschriftung"/>
      </w:pPr>
      <w:bookmarkStart w:id="67" w:name="_Toc390932758"/>
      <w:r>
        <w:t xml:space="preserve">Abbildung </w:t>
      </w:r>
      <w:r>
        <w:fldChar w:fldCharType="begin"/>
      </w:r>
      <w:r>
        <w:instrText xml:space="preserve"> SEQ Abbildung \* ARABIC </w:instrText>
      </w:r>
      <w:r>
        <w:fldChar w:fldCharType="separate"/>
      </w:r>
      <w:r w:rsidR="00070E65">
        <w:rPr>
          <w:noProof/>
        </w:rPr>
        <w:t>22</w:t>
      </w:r>
      <w:r>
        <w:fldChar w:fldCharType="end"/>
      </w:r>
      <w:r>
        <w:t>: minimal aufspannender Wald nach Kruskal</w:t>
      </w:r>
      <w:bookmarkEnd w:id="67"/>
    </w:p>
    <w:p w:rsidR="001264FE" w:rsidRDefault="001264FE" w:rsidP="000B78FC">
      <w:pPr>
        <w:pStyle w:val="Beschriftung"/>
      </w:pPr>
      <w:r>
        <w:br w:type="page"/>
      </w:r>
    </w:p>
    <w:p w:rsidR="00A14838" w:rsidRPr="00964AEB" w:rsidRDefault="00CB20F2" w:rsidP="00F13788">
      <w:pPr>
        <w:pStyle w:val="berschrift2"/>
      </w:pPr>
      <w:bookmarkStart w:id="68" w:name="_Toc390932733"/>
      <w:r>
        <w:lastRenderedPageBreak/>
        <w:t>GraphML</w:t>
      </w:r>
      <w:r w:rsidR="00AE2198" w:rsidRPr="00964AEB">
        <w:t>-Format</w:t>
      </w:r>
      <w:bookmarkEnd w:id="68"/>
    </w:p>
    <w:p w:rsidR="00A14838" w:rsidRDefault="00F13788" w:rsidP="002952EC">
      <w:r>
        <w:t>Ein Graph</w:t>
      </w:r>
      <w:r w:rsidR="0003073A">
        <w:t xml:space="preserve"> </w:t>
      </w:r>
      <w:r w:rsidR="00FB19D5">
        <w:t>wird</w:t>
      </w:r>
      <w:r w:rsidR="0003073A">
        <w:t xml:space="preserve"> im Dateiformat </w:t>
      </w:r>
      <w:r w:rsidR="007D3908">
        <w:rPr>
          <w:i/>
        </w:rPr>
        <w:t xml:space="preserve">GraphML </w:t>
      </w:r>
      <w:r w:rsidR="0003073A">
        <w:t xml:space="preserve">gespeichert. </w:t>
      </w:r>
      <w:r w:rsidR="000079F3">
        <w:t>Der folgende Screenshot zei</w:t>
      </w:r>
      <w:r>
        <w:t xml:space="preserve">gt einen Ausschnitt aus einer </w:t>
      </w:r>
      <w:r w:rsidR="007D3908">
        <w:rPr>
          <w:i/>
        </w:rPr>
        <w:t>GraphML</w:t>
      </w:r>
      <w:r w:rsidR="000079F3">
        <w:t>-Datei:</w:t>
      </w:r>
    </w:p>
    <w:p w:rsidR="000079F3" w:rsidRDefault="000079F3" w:rsidP="002952EC"/>
    <w:p w:rsidR="00721D97" w:rsidRDefault="00721D97" w:rsidP="00721D97">
      <w:pPr>
        <w:jc w:val="center"/>
      </w:pPr>
      <w:r>
        <w:rPr>
          <w:noProof/>
          <w:lang w:eastAsia="de-CH"/>
        </w:rPr>
        <w:drawing>
          <wp:inline distT="0" distB="0" distL="0" distR="0" wp14:anchorId="34D84E4F" wp14:editId="5FB0EF84">
            <wp:extent cx="5273451" cy="6114422"/>
            <wp:effectExtent l="0" t="0" r="381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9748" cy="6121723"/>
                    </a:xfrm>
                    <a:prstGeom prst="rect">
                      <a:avLst/>
                    </a:prstGeom>
                  </pic:spPr>
                </pic:pic>
              </a:graphicData>
            </a:graphic>
          </wp:inline>
        </w:drawing>
      </w:r>
    </w:p>
    <w:p w:rsidR="00721D97" w:rsidRDefault="00721D97" w:rsidP="00721D97">
      <w:pPr>
        <w:pStyle w:val="Beschriftung"/>
        <w:jc w:val="center"/>
      </w:pPr>
      <w:bookmarkStart w:id="69" w:name="_Toc390932759"/>
      <w:r>
        <w:t xml:space="preserve">Abbildung </w:t>
      </w:r>
      <w:r>
        <w:fldChar w:fldCharType="begin"/>
      </w:r>
      <w:r>
        <w:instrText xml:space="preserve"> SEQ Abbildung \* ARABIC </w:instrText>
      </w:r>
      <w:r>
        <w:fldChar w:fldCharType="separate"/>
      </w:r>
      <w:r w:rsidR="00070E65">
        <w:rPr>
          <w:noProof/>
        </w:rPr>
        <w:t>23</w:t>
      </w:r>
      <w:r>
        <w:fldChar w:fldCharType="end"/>
      </w:r>
      <w:r>
        <w:t xml:space="preserve">: </w:t>
      </w:r>
      <w:r w:rsidR="004D2C38">
        <w:rPr>
          <w:i/>
        </w:rPr>
        <w:t>GraphML</w:t>
      </w:r>
      <w:r>
        <w:t>-Datei</w:t>
      </w:r>
      <w:bookmarkEnd w:id="69"/>
    </w:p>
    <w:p w:rsidR="00F13788" w:rsidRPr="00964AEB" w:rsidRDefault="00F13788" w:rsidP="002952EC"/>
    <w:p w:rsidR="008D0BD6" w:rsidRPr="00964AEB" w:rsidRDefault="008D0BD6" w:rsidP="00AE2198">
      <w:pPr>
        <w:pStyle w:val="berschrift1"/>
        <w:numPr>
          <w:ilvl w:val="0"/>
          <w:numId w:val="0"/>
        </w:numPr>
      </w:pPr>
      <w:r w:rsidRPr="00964AEB">
        <w:br w:type="page"/>
      </w:r>
    </w:p>
    <w:p w:rsidR="00511D21" w:rsidRPr="00964AEB" w:rsidRDefault="00511D21" w:rsidP="008D0BD6">
      <w:pPr>
        <w:pStyle w:val="berschrift1"/>
      </w:pPr>
      <w:bookmarkStart w:id="70" w:name="_Toc390932734"/>
      <w:r w:rsidRPr="00964AEB">
        <w:lastRenderedPageBreak/>
        <w:t>Abbildungsverzeichnis</w:t>
      </w:r>
      <w:bookmarkEnd w:id="70"/>
    </w:p>
    <w:p w:rsidR="00D431A6" w:rsidRDefault="009C1039">
      <w:pPr>
        <w:pStyle w:val="Abbildungsverzeichnis"/>
        <w:tabs>
          <w:tab w:val="right" w:pos="9457"/>
        </w:tabs>
        <w:rPr>
          <w:rFonts w:asciiTheme="minorHAnsi" w:eastAsiaTheme="minorEastAsia" w:hAnsiTheme="minorHAnsi" w:cstheme="minorBidi"/>
          <w:noProof/>
          <w:sz w:val="22"/>
          <w:szCs w:val="22"/>
          <w:lang w:eastAsia="de-CH"/>
        </w:rPr>
      </w:pPr>
      <w:r w:rsidRPr="00964AEB">
        <w:fldChar w:fldCharType="begin"/>
      </w:r>
      <w:r w:rsidRPr="00964AEB">
        <w:instrText xml:space="preserve"> TOC \h \z \c "Abbildung" </w:instrText>
      </w:r>
      <w:r w:rsidRPr="00964AEB">
        <w:fldChar w:fldCharType="separate"/>
      </w:r>
      <w:hyperlink w:anchor="_Toc390932737" w:history="1">
        <w:r w:rsidR="00D431A6" w:rsidRPr="00A47E4F">
          <w:rPr>
            <w:rStyle w:val="Hyperlink"/>
            <w:noProof/>
          </w:rPr>
          <w:t>Abbildung 1: Use Case Diagramm</w:t>
        </w:r>
        <w:r w:rsidR="00D431A6">
          <w:rPr>
            <w:noProof/>
            <w:webHidden/>
          </w:rPr>
          <w:tab/>
        </w:r>
        <w:r w:rsidR="00D431A6">
          <w:rPr>
            <w:noProof/>
            <w:webHidden/>
          </w:rPr>
          <w:fldChar w:fldCharType="begin"/>
        </w:r>
        <w:r w:rsidR="00D431A6">
          <w:rPr>
            <w:noProof/>
            <w:webHidden/>
          </w:rPr>
          <w:instrText xml:space="preserve"> PAGEREF _Toc390932737 \h </w:instrText>
        </w:r>
        <w:r w:rsidR="00D431A6">
          <w:rPr>
            <w:noProof/>
            <w:webHidden/>
          </w:rPr>
        </w:r>
        <w:r w:rsidR="00D431A6">
          <w:rPr>
            <w:noProof/>
            <w:webHidden/>
          </w:rPr>
          <w:fldChar w:fldCharType="separate"/>
        </w:r>
        <w:r w:rsidR="00070E65">
          <w:rPr>
            <w:noProof/>
            <w:webHidden/>
          </w:rPr>
          <w:t>7</w:t>
        </w:r>
        <w:r w:rsidR="00D431A6">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38" w:history="1">
        <w:r w:rsidRPr="00A47E4F">
          <w:rPr>
            <w:rStyle w:val="Hyperlink"/>
            <w:noProof/>
          </w:rPr>
          <w:t>Abbildung 2: Schichtenarchitektur</w:t>
        </w:r>
        <w:r>
          <w:rPr>
            <w:noProof/>
            <w:webHidden/>
          </w:rPr>
          <w:tab/>
        </w:r>
        <w:r>
          <w:rPr>
            <w:noProof/>
            <w:webHidden/>
          </w:rPr>
          <w:fldChar w:fldCharType="begin"/>
        </w:r>
        <w:r>
          <w:rPr>
            <w:noProof/>
            <w:webHidden/>
          </w:rPr>
          <w:instrText xml:space="preserve"> PAGEREF _Toc390932738 \h </w:instrText>
        </w:r>
        <w:r>
          <w:rPr>
            <w:noProof/>
            <w:webHidden/>
          </w:rPr>
        </w:r>
        <w:r>
          <w:rPr>
            <w:noProof/>
            <w:webHidden/>
          </w:rPr>
          <w:fldChar w:fldCharType="separate"/>
        </w:r>
        <w:r w:rsidR="00070E65">
          <w:rPr>
            <w:noProof/>
            <w:webHidden/>
          </w:rPr>
          <w:t>8</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39" w:history="1">
        <w:r w:rsidRPr="00A47E4F">
          <w:rPr>
            <w:rStyle w:val="Hyperlink"/>
            <w:noProof/>
          </w:rPr>
          <w:t>Abbildung 3: MVC-Pattern</w:t>
        </w:r>
        <w:r>
          <w:rPr>
            <w:noProof/>
            <w:webHidden/>
          </w:rPr>
          <w:tab/>
        </w:r>
        <w:r>
          <w:rPr>
            <w:noProof/>
            <w:webHidden/>
          </w:rPr>
          <w:fldChar w:fldCharType="begin"/>
        </w:r>
        <w:r>
          <w:rPr>
            <w:noProof/>
            <w:webHidden/>
          </w:rPr>
          <w:instrText xml:space="preserve"> PAGEREF _Toc390932739 \h </w:instrText>
        </w:r>
        <w:r>
          <w:rPr>
            <w:noProof/>
            <w:webHidden/>
          </w:rPr>
        </w:r>
        <w:r>
          <w:rPr>
            <w:noProof/>
            <w:webHidden/>
          </w:rPr>
          <w:fldChar w:fldCharType="separate"/>
        </w:r>
        <w:r w:rsidR="00070E65">
          <w:rPr>
            <w:noProof/>
            <w:webHidden/>
          </w:rPr>
          <w:t>9</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0" w:history="1">
        <w:r w:rsidRPr="00A47E4F">
          <w:rPr>
            <w:rStyle w:val="Hyperlink"/>
            <w:noProof/>
          </w:rPr>
          <w:t>Abbildung 4: Core-Interface</w:t>
        </w:r>
        <w:r>
          <w:rPr>
            <w:noProof/>
            <w:webHidden/>
          </w:rPr>
          <w:tab/>
        </w:r>
        <w:r>
          <w:rPr>
            <w:noProof/>
            <w:webHidden/>
          </w:rPr>
          <w:fldChar w:fldCharType="begin"/>
        </w:r>
        <w:r>
          <w:rPr>
            <w:noProof/>
            <w:webHidden/>
          </w:rPr>
          <w:instrText xml:space="preserve"> PAGEREF _Toc390932740 \h </w:instrText>
        </w:r>
        <w:r>
          <w:rPr>
            <w:noProof/>
            <w:webHidden/>
          </w:rPr>
        </w:r>
        <w:r>
          <w:rPr>
            <w:noProof/>
            <w:webHidden/>
          </w:rPr>
          <w:fldChar w:fldCharType="separate"/>
        </w:r>
        <w:r w:rsidR="00070E65">
          <w:rPr>
            <w:noProof/>
            <w:webHidden/>
          </w:rPr>
          <w:t>11</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1" w:history="1">
        <w:r w:rsidRPr="00A47E4F">
          <w:rPr>
            <w:rStyle w:val="Hyperlink"/>
            <w:noProof/>
          </w:rPr>
          <w:t>Abbildung 5: Graph-Klassen</w:t>
        </w:r>
        <w:r>
          <w:rPr>
            <w:noProof/>
            <w:webHidden/>
          </w:rPr>
          <w:tab/>
        </w:r>
        <w:r>
          <w:rPr>
            <w:noProof/>
            <w:webHidden/>
          </w:rPr>
          <w:fldChar w:fldCharType="begin"/>
        </w:r>
        <w:r>
          <w:rPr>
            <w:noProof/>
            <w:webHidden/>
          </w:rPr>
          <w:instrText xml:space="preserve"> PAGEREF _Toc390932741 \h </w:instrText>
        </w:r>
        <w:r>
          <w:rPr>
            <w:noProof/>
            <w:webHidden/>
          </w:rPr>
        </w:r>
        <w:r>
          <w:rPr>
            <w:noProof/>
            <w:webHidden/>
          </w:rPr>
          <w:fldChar w:fldCharType="separate"/>
        </w:r>
        <w:r w:rsidR="00070E65">
          <w:rPr>
            <w:noProof/>
            <w:webHidden/>
          </w:rPr>
          <w:t>12</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2" w:history="1">
        <w:r w:rsidRPr="00A47E4F">
          <w:rPr>
            <w:rStyle w:val="Hyperlink"/>
            <w:noProof/>
          </w:rPr>
          <w:t>Abbildung 6: Vertex-Klassen</w:t>
        </w:r>
        <w:r>
          <w:rPr>
            <w:noProof/>
            <w:webHidden/>
          </w:rPr>
          <w:tab/>
        </w:r>
        <w:r>
          <w:rPr>
            <w:noProof/>
            <w:webHidden/>
          </w:rPr>
          <w:fldChar w:fldCharType="begin"/>
        </w:r>
        <w:r>
          <w:rPr>
            <w:noProof/>
            <w:webHidden/>
          </w:rPr>
          <w:instrText xml:space="preserve"> PAGEREF _Toc390932742 \h </w:instrText>
        </w:r>
        <w:r>
          <w:rPr>
            <w:noProof/>
            <w:webHidden/>
          </w:rPr>
        </w:r>
        <w:r>
          <w:rPr>
            <w:noProof/>
            <w:webHidden/>
          </w:rPr>
          <w:fldChar w:fldCharType="separate"/>
        </w:r>
        <w:r w:rsidR="00070E65">
          <w:rPr>
            <w:noProof/>
            <w:webHidden/>
          </w:rPr>
          <w:t>13</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3" w:history="1">
        <w:r w:rsidRPr="00A47E4F">
          <w:rPr>
            <w:rStyle w:val="Hyperlink"/>
            <w:noProof/>
          </w:rPr>
          <w:t>Abbildung 7: Edge-Klassen</w:t>
        </w:r>
        <w:r>
          <w:rPr>
            <w:noProof/>
            <w:webHidden/>
          </w:rPr>
          <w:tab/>
        </w:r>
        <w:r>
          <w:rPr>
            <w:noProof/>
            <w:webHidden/>
          </w:rPr>
          <w:fldChar w:fldCharType="begin"/>
        </w:r>
        <w:r>
          <w:rPr>
            <w:noProof/>
            <w:webHidden/>
          </w:rPr>
          <w:instrText xml:space="preserve"> PAGEREF _Toc390932743 \h </w:instrText>
        </w:r>
        <w:r>
          <w:rPr>
            <w:noProof/>
            <w:webHidden/>
          </w:rPr>
        </w:r>
        <w:r>
          <w:rPr>
            <w:noProof/>
            <w:webHidden/>
          </w:rPr>
          <w:fldChar w:fldCharType="separate"/>
        </w:r>
        <w:r w:rsidR="00070E65">
          <w:rPr>
            <w:noProof/>
            <w:webHidden/>
          </w:rPr>
          <w:t>14</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4" w:history="1">
        <w:r w:rsidRPr="00A47E4F">
          <w:rPr>
            <w:rStyle w:val="Hyperlink"/>
            <w:noProof/>
          </w:rPr>
          <w:t>Abbildung 8: Step-Klassen</w:t>
        </w:r>
        <w:r>
          <w:rPr>
            <w:noProof/>
            <w:webHidden/>
          </w:rPr>
          <w:tab/>
        </w:r>
        <w:r>
          <w:rPr>
            <w:noProof/>
            <w:webHidden/>
          </w:rPr>
          <w:fldChar w:fldCharType="begin"/>
        </w:r>
        <w:r>
          <w:rPr>
            <w:noProof/>
            <w:webHidden/>
          </w:rPr>
          <w:instrText xml:space="preserve"> PAGEREF _Toc390932744 \h </w:instrText>
        </w:r>
        <w:r>
          <w:rPr>
            <w:noProof/>
            <w:webHidden/>
          </w:rPr>
        </w:r>
        <w:r>
          <w:rPr>
            <w:noProof/>
            <w:webHidden/>
          </w:rPr>
          <w:fldChar w:fldCharType="separate"/>
        </w:r>
        <w:r w:rsidR="00070E65">
          <w:rPr>
            <w:noProof/>
            <w:webHidden/>
          </w:rPr>
          <w:t>15</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5" w:history="1">
        <w:r w:rsidRPr="00A47E4F">
          <w:rPr>
            <w:rStyle w:val="Hyperlink"/>
            <w:noProof/>
          </w:rPr>
          <w:t>Abbildung 9: Algorithmen-Klassen</w:t>
        </w:r>
        <w:r>
          <w:rPr>
            <w:noProof/>
            <w:webHidden/>
          </w:rPr>
          <w:tab/>
        </w:r>
        <w:r>
          <w:rPr>
            <w:noProof/>
            <w:webHidden/>
          </w:rPr>
          <w:fldChar w:fldCharType="begin"/>
        </w:r>
        <w:r>
          <w:rPr>
            <w:noProof/>
            <w:webHidden/>
          </w:rPr>
          <w:instrText xml:space="preserve"> PAGEREF _Toc390932745 \h </w:instrText>
        </w:r>
        <w:r>
          <w:rPr>
            <w:noProof/>
            <w:webHidden/>
          </w:rPr>
        </w:r>
        <w:r>
          <w:rPr>
            <w:noProof/>
            <w:webHidden/>
          </w:rPr>
          <w:fldChar w:fldCharType="separate"/>
        </w:r>
        <w:r w:rsidR="00070E65">
          <w:rPr>
            <w:noProof/>
            <w:webHidden/>
          </w:rPr>
          <w:t>16</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6" w:history="1">
        <w:r w:rsidRPr="00A47E4F">
          <w:rPr>
            <w:rStyle w:val="Hyperlink"/>
            <w:noProof/>
          </w:rPr>
          <w:t>Abbildung 10: Neuen Algorithmus hinzufügen</w:t>
        </w:r>
        <w:r>
          <w:rPr>
            <w:noProof/>
            <w:webHidden/>
          </w:rPr>
          <w:tab/>
        </w:r>
        <w:r>
          <w:rPr>
            <w:noProof/>
            <w:webHidden/>
          </w:rPr>
          <w:fldChar w:fldCharType="begin"/>
        </w:r>
        <w:r>
          <w:rPr>
            <w:noProof/>
            <w:webHidden/>
          </w:rPr>
          <w:instrText xml:space="preserve"> PAGEREF _Toc390932746 \h </w:instrText>
        </w:r>
        <w:r>
          <w:rPr>
            <w:noProof/>
            <w:webHidden/>
          </w:rPr>
        </w:r>
        <w:r>
          <w:rPr>
            <w:noProof/>
            <w:webHidden/>
          </w:rPr>
          <w:fldChar w:fldCharType="separate"/>
        </w:r>
        <w:r w:rsidR="00070E65">
          <w:rPr>
            <w:noProof/>
            <w:webHidden/>
          </w:rPr>
          <w:t>18</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7" w:history="1">
        <w:r w:rsidRPr="00A47E4F">
          <w:rPr>
            <w:rStyle w:val="Hyperlink"/>
            <w:noProof/>
          </w:rPr>
          <w:t>Abbildung 11: Popup-Menü von Knoten A im EDITING-Modus</w:t>
        </w:r>
        <w:r>
          <w:rPr>
            <w:noProof/>
            <w:webHidden/>
          </w:rPr>
          <w:tab/>
        </w:r>
        <w:r>
          <w:rPr>
            <w:noProof/>
            <w:webHidden/>
          </w:rPr>
          <w:fldChar w:fldCharType="begin"/>
        </w:r>
        <w:r>
          <w:rPr>
            <w:noProof/>
            <w:webHidden/>
          </w:rPr>
          <w:instrText xml:space="preserve"> PAGEREF _Toc390932747 \h </w:instrText>
        </w:r>
        <w:r>
          <w:rPr>
            <w:noProof/>
            <w:webHidden/>
          </w:rPr>
        </w:r>
        <w:r>
          <w:rPr>
            <w:noProof/>
            <w:webHidden/>
          </w:rPr>
          <w:fldChar w:fldCharType="separate"/>
        </w:r>
        <w:r w:rsidR="00070E65">
          <w:rPr>
            <w:noProof/>
            <w:webHidden/>
          </w:rPr>
          <w:t>19</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8" w:history="1">
        <w:r w:rsidRPr="00A47E4F">
          <w:rPr>
            <w:rStyle w:val="Hyperlink"/>
            <w:noProof/>
          </w:rPr>
          <w:t>Abbildung 12: Dijkstra in Aktion</w:t>
        </w:r>
        <w:r>
          <w:rPr>
            <w:noProof/>
            <w:webHidden/>
          </w:rPr>
          <w:tab/>
        </w:r>
        <w:r>
          <w:rPr>
            <w:noProof/>
            <w:webHidden/>
          </w:rPr>
          <w:fldChar w:fldCharType="begin"/>
        </w:r>
        <w:r>
          <w:rPr>
            <w:noProof/>
            <w:webHidden/>
          </w:rPr>
          <w:instrText xml:space="preserve"> PAGEREF _Toc390932748 \h </w:instrText>
        </w:r>
        <w:r>
          <w:rPr>
            <w:noProof/>
            <w:webHidden/>
          </w:rPr>
        </w:r>
        <w:r>
          <w:rPr>
            <w:noProof/>
            <w:webHidden/>
          </w:rPr>
          <w:fldChar w:fldCharType="separate"/>
        </w:r>
        <w:r w:rsidR="00070E65">
          <w:rPr>
            <w:noProof/>
            <w:webHidden/>
          </w:rPr>
          <w:t>20</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49" w:history="1">
        <w:r w:rsidRPr="00A47E4F">
          <w:rPr>
            <w:rStyle w:val="Hyperlink"/>
            <w:noProof/>
          </w:rPr>
          <w:t>Abbildung 13: Dijkstra ohne Endknoten</w:t>
        </w:r>
        <w:r>
          <w:rPr>
            <w:noProof/>
            <w:webHidden/>
          </w:rPr>
          <w:tab/>
        </w:r>
        <w:r>
          <w:rPr>
            <w:noProof/>
            <w:webHidden/>
          </w:rPr>
          <w:fldChar w:fldCharType="begin"/>
        </w:r>
        <w:r>
          <w:rPr>
            <w:noProof/>
            <w:webHidden/>
          </w:rPr>
          <w:instrText xml:space="preserve"> PAGEREF _Toc390932749 \h </w:instrText>
        </w:r>
        <w:r>
          <w:rPr>
            <w:noProof/>
            <w:webHidden/>
          </w:rPr>
        </w:r>
        <w:r>
          <w:rPr>
            <w:noProof/>
            <w:webHidden/>
          </w:rPr>
          <w:fldChar w:fldCharType="separate"/>
        </w:r>
        <w:r w:rsidR="00070E65">
          <w:rPr>
            <w:noProof/>
            <w:webHidden/>
          </w:rPr>
          <w:t>20</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0" w:history="1">
        <w:r w:rsidRPr="00A47E4F">
          <w:rPr>
            <w:rStyle w:val="Hyperlink"/>
            <w:noProof/>
          </w:rPr>
          <w:t>Abbildung 14: Dijkstra mit Endknoten</w:t>
        </w:r>
        <w:r>
          <w:rPr>
            <w:noProof/>
            <w:webHidden/>
          </w:rPr>
          <w:tab/>
        </w:r>
        <w:r>
          <w:rPr>
            <w:noProof/>
            <w:webHidden/>
          </w:rPr>
          <w:fldChar w:fldCharType="begin"/>
        </w:r>
        <w:r>
          <w:rPr>
            <w:noProof/>
            <w:webHidden/>
          </w:rPr>
          <w:instrText xml:space="preserve"> PAGEREF _Toc390932750 \h </w:instrText>
        </w:r>
        <w:r>
          <w:rPr>
            <w:noProof/>
            <w:webHidden/>
          </w:rPr>
        </w:r>
        <w:r>
          <w:rPr>
            <w:noProof/>
            <w:webHidden/>
          </w:rPr>
          <w:fldChar w:fldCharType="separate"/>
        </w:r>
        <w:r w:rsidR="00070E65">
          <w:rPr>
            <w:noProof/>
            <w:webHidden/>
          </w:rPr>
          <w:t>21</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1" w:history="1">
        <w:r w:rsidRPr="00A47E4F">
          <w:rPr>
            <w:rStyle w:val="Hyperlink"/>
            <w:noProof/>
          </w:rPr>
          <w:t>Abbildung 15: DFS in Aktion</w:t>
        </w:r>
        <w:r>
          <w:rPr>
            <w:noProof/>
            <w:webHidden/>
          </w:rPr>
          <w:tab/>
        </w:r>
        <w:r>
          <w:rPr>
            <w:noProof/>
            <w:webHidden/>
          </w:rPr>
          <w:fldChar w:fldCharType="begin"/>
        </w:r>
        <w:r>
          <w:rPr>
            <w:noProof/>
            <w:webHidden/>
          </w:rPr>
          <w:instrText xml:space="preserve"> PAGEREF _Toc390932751 \h </w:instrText>
        </w:r>
        <w:r>
          <w:rPr>
            <w:noProof/>
            <w:webHidden/>
          </w:rPr>
        </w:r>
        <w:r>
          <w:rPr>
            <w:noProof/>
            <w:webHidden/>
          </w:rPr>
          <w:fldChar w:fldCharType="separate"/>
        </w:r>
        <w:r w:rsidR="00070E65">
          <w:rPr>
            <w:noProof/>
            <w:webHidden/>
          </w:rPr>
          <w:t>21</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2" w:history="1">
        <w:r w:rsidRPr="00A47E4F">
          <w:rPr>
            <w:rStyle w:val="Hyperlink"/>
            <w:noProof/>
          </w:rPr>
          <w:t>Abbildung 16: DFS ohne Endknoten</w:t>
        </w:r>
        <w:r>
          <w:rPr>
            <w:noProof/>
            <w:webHidden/>
          </w:rPr>
          <w:tab/>
        </w:r>
        <w:r>
          <w:rPr>
            <w:noProof/>
            <w:webHidden/>
          </w:rPr>
          <w:fldChar w:fldCharType="begin"/>
        </w:r>
        <w:r>
          <w:rPr>
            <w:noProof/>
            <w:webHidden/>
          </w:rPr>
          <w:instrText xml:space="preserve"> PAGEREF _Toc390932752 \h </w:instrText>
        </w:r>
        <w:r>
          <w:rPr>
            <w:noProof/>
            <w:webHidden/>
          </w:rPr>
        </w:r>
        <w:r>
          <w:rPr>
            <w:noProof/>
            <w:webHidden/>
          </w:rPr>
          <w:fldChar w:fldCharType="separate"/>
        </w:r>
        <w:r w:rsidR="00070E65">
          <w:rPr>
            <w:noProof/>
            <w:webHidden/>
          </w:rPr>
          <w:t>22</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3" w:history="1">
        <w:r w:rsidRPr="00A47E4F">
          <w:rPr>
            <w:rStyle w:val="Hyperlink"/>
            <w:noProof/>
          </w:rPr>
          <w:t>Abbildung 17: DFS mit Endknoten</w:t>
        </w:r>
        <w:r>
          <w:rPr>
            <w:noProof/>
            <w:webHidden/>
          </w:rPr>
          <w:tab/>
        </w:r>
        <w:r>
          <w:rPr>
            <w:noProof/>
            <w:webHidden/>
          </w:rPr>
          <w:fldChar w:fldCharType="begin"/>
        </w:r>
        <w:r>
          <w:rPr>
            <w:noProof/>
            <w:webHidden/>
          </w:rPr>
          <w:instrText xml:space="preserve"> PAGEREF _Toc390932753 \h </w:instrText>
        </w:r>
        <w:r>
          <w:rPr>
            <w:noProof/>
            <w:webHidden/>
          </w:rPr>
        </w:r>
        <w:r>
          <w:rPr>
            <w:noProof/>
            <w:webHidden/>
          </w:rPr>
          <w:fldChar w:fldCharType="separate"/>
        </w:r>
        <w:r w:rsidR="00070E65">
          <w:rPr>
            <w:noProof/>
            <w:webHidden/>
          </w:rPr>
          <w:t>23</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4" w:history="1">
        <w:r w:rsidRPr="00A47E4F">
          <w:rPr>
            <w:rStyle w:val="Hyperlink"/>
            <w:noProof/>
          </w:rPr>
          <w:t>Abbildung 18: BFS in Aktion</w:t>
        </w:r>
        <w:r>
          <w:rPr>
            <w:noProof/>
            <w:webHidden/>
          </w:rPr>
          <w:tab/>
        </w:r>
        <w:r>
          <w:rPr>
            <w:noProof/>
            <w:webHidden/>
          </w:rPr>
          <w:fldChar w:fldCharType="begin"/>
        </w:r>
        <w:r>
          <w:rPr>
            <w:noProof/>
            <w:webHidden/>
          </w:rPr>
          <w:instrText xml:space="preserve"> PAGEREF _Toc390932754 \h </w:instrText>
        </w:r>
        <w:r>
          <w:rPr>
            <w:noProof/>
            <w:webHidden/>
          </w:rPr>
        </w:r>
        <w:r>
          <w:rPr>
            <w:noProof/>
            <w:webHidden/>
          </w:rPr>
          <w:fldChar w:fldCharType="separate"/>
        </w:r>
        <w:r w:rsidR="00070E65">
          <w:rPr>
            <w:noProof/>
            <w:webHidden/>
          </w:rPr>
          <w:t>24</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5" w:history="1">
        <w:r w:rsidRPr="00A47E4F">
          <w:rPr>
            <w:rStyle w:val="Hyperlink"/>
            <w:noProof/>
          </w:rPr>
          <w:t>Abbildung 19: BFS ohne Endknoten</w:t>
        </w:r>
        <w:r>
          <w:rPr>
            <w:noProof/>
            <w:webHidden/>
          </w:rPr>
          <w:tab/>
        </w:r>
        <w:r>
          <w:rPr>
            <w:noProof/>
            <w:webHidden/>
          </w:rPr>
          <w:fldChar w:fldCharType="begin"/>
        </w:r>
        <w:r>
          <w:rPr>
            <w:noProof/>
            <w:webHidden/>
          </w:rPr>
          <w:instrText xml:space="preserve"> PAGEREF _Toc390932755 \h </w:instrText>
        </w:r>
        <w:r>
          <w:rPr>
            <w:noProof/>
            <w:webHidden/>
          </w:rPr>
        </w:r>
        <w:r>
          <w:rPr>
            <w:noProof/>
            <w:webHidden/>
          </w:rPr>
          <w:fldChar w:fldCharType="separate"/>
        </w:r>
        <w:r w:rsidR="00070E65">
          <w:rPr>
            <w:noProof/>
            <w:webHidden/>
          </w:rPr>
          <w:t>24</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6" w:history="1">
        <w:r w:rsidRPr="00A47E4F">
          <w:rPr>
            <w:rStyle w:val="Hyperlink"/>
            <w:noProof/>
          </w:rPr>
          <w:t>Abbildung 20: BFS mit Endknoten</w:t>
        </w:r>
        <w:r>
          <w:rPr>
            <w:noProof/>
            <w:webHidden/>
          </w:rPr>
          <w:tab/>
        </w:r>
        <w:r>
          <w:rPr>
            <w:noProof/>
            <w:webHidden/>
          </w:rPr>
          <w:fldChar w:fldCharType="begin"/>
        </w:r>
        <w:r>
          <w:rPr>
            <w:noProof/>
            <w:webHidden/>
          </w:rPr>
          <w:instrText xml:space="preserve"> PAGEREF _Toc390932756 \h </w:instrText>
        </w:r>
        <w:r>
          <w:rPr>
            <w:noProof/>
            <w:webHidden/>
          </w:rPr>
        </w:r>
        <w:r>
          <w:rPr>
            <w:noProof/>
            <w:webHidden/>
          </w:rPr>
          <w:fldChar w:fldCharType="separate"/>
        </w:r>
        <w:r w:rsidR="00070E65">
          <w:rPr>
            <w:noProof/>
            <w:webHidden/>
          </w:rPr>
          <w:t>25</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7" w:history="1">
        <w:r w:rsidRPr="00A47E4F">
          <w:rPr>
            <w:rStyle w:val="Hyperlink"/>
            <w:noProof/>
          </w:rPr>
          <w:t>Abbildung 21: Kruskal in Aktion</w:t>
        </w:r>
        <w:r>
          <w:rPr>
            <w:noProof/>
            <w:webHidden/>
          </w:rPr>
          <w:tab/>
        </w:r>
        <w:r>
          <w:rPr>
            <w:noProof/>
            <w:webHidden/>
          </w:rPr>
          <w:fldChar w:fldCharType="begin"/>
        </w:r>
        <w:r>
          <w:rPr>
            <w:noProof/>
            <w:webHidden/>
          </w:rPr>
          <w:instrText xml:space="preserve"> PAGEREF _Toc390932757 \h </w:instrText>
        </w:r>
        <w:r>
          <w:rPr>
            <w:noProof/>
            <w:webHidden/>
          </w:rPr>
        </w:r>
        <w:r>
          <w:rPr>
            <w:noProof/>
            <w:webHidden/>
          </w:rPr>
          <w:fldChar w:fldCharType="separate"/>
        </w:r>
        <w:r w:rsidR="00070E65">
          <w:rPr>
            <w:noProof/>
            <w:webHidden/>
          </w:rPr>
          <w:t>26</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8" w:history="1">
        <w:r w:rsidRPr="00A47E4F">
          <w:rPr>
            <w:rStyle w:val="Hyperlink"/>
            <w:noProof/>
          </w:rPr>
          <w:t>Abbildung 22: minimal aufspannender Wald nach Kruskal</w:t>
        </w:r>
        <w:r>
          <w:rPr>
            <w:noProof/>
            <w:webHidden/>
          </w:rPr>
          <w:tab/>
        </w:r>
        <w:r>
          <w:rPr>
            <w:noProof/>
            <w:webHidden/>
          </w:rPr>
          <w:fldChar w:fldCharType="begin"/>
        </w:r>
        <w:r>
          <w:rPr>
            <w:noProof/>
            <w:webHidden/>
          </w:rPr>
          <w:instrText xml:space="preserve"> PAGEREF _Toc390932758 \h </w:instrText>
        </w:r>
        <w:r>
          <w:rPr>
            <w:noProof/>
            <w:webHidden/>
          </w:rPr>
        </w:r>
        <w:r>
          <w:rPr>
            <w:noProof/>
            <w:webHidden/>
          </w:rPr>
          <w:fldChar w:fldCharType="separate"/>
        </w:r>
        <w:r w:rsidR="00070E65">
          <w:rPr>
            <w:noProof/>
            <w:webHidden/>
          </w:rPr>
          <w:t>26</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59" w:history="1">
        <w:r w:rsidRPr="00A47E4F">
          <w:rPr>
            <w:rStyle w:val="Hyperlink"/>
            <w:noProof/>
          </w:rPr>
          <w:t xml:space="preserve">Abbildung 23: </w:t>
        </w:r>
        <w:r w:rsidRPr="00A47E4F">
          <w:rPr>
            <w:rStyle w:val="Hyperlink"/>
            <w:i/>
            <w:noProof/>
          </w:rPr>
          <w:t>GraphML</w:t>
        </w:r>
        <w:r w:rsidRPr="00A47E4F">
          <w:rPr>
            <w:rStyle w:val="Hyperlink"/>
            <w:noProof/>
          </w:rPr>
          <w:t>-Datei</w:t>
        </w:r>
        <w:r>
          <w:rPr>
            <w:noProof/>
            <w:webHidden/>
          </w:rPr>
          <w:tab/>
        </w:r>
        <w:r>
          <w:rPr>
            <w:noProof/>
            <w:webHidden/>
          </w:rPr>
          <w:fldChar w:fldCharType="begin"/>
        </w:r>
        <w:r>
          <w:rPr>
            <w:noProof/>
            <w:webHidden/>
          </w:rPr>
          <w:instrText xml:space="preserve"> PAGEREF _Toc390932759 \h </w:instrText>
        </w:r>
        <w:r>
          <w:rPr>
            <w:noProof/>
            <w:webHidden/>
          </w:rPr>
        </w:r>
        <w:r>
          <w:rPr>
            <w:noProof/>
            <w:webHidden/>
          </w:rPr>
          <w:fldChar w:fldCharType="separate"/>
        </w:r>
        <w:r w:rsidR="00070E65">
          <w:rPr>
            <w:noProof/>
            <w:webHidden/>
          </w:rPr>
          <w:t>27</w:t>
        </w:r>
        <w:r>
          <w:rPr>
            <w:noProof/>
            <w:webHidden/>
          </w:rPr>
          <w:fldChar w:fldCharType="end"/>
        </w:r>
      </w:hyperlink>
    </w:p>
    <w:p w:rsidR="00511D21" w:rsidRPr="00964AEB" w:rsidRDefault="009C1039" w:rsidP="00511D21">
      <w:r w:rsidRPr="00964AEB">
        <w:fldChar w:fldCharType="end"/>
      </w:r>
    </w:p>
    <w:p w:rsidR="00511D21" w:rsidRPr="00964AEB" w:rsidRDefault="00511D21" w:rsidP="00511D21">
      <w:pPr>
        <w:pStyle w:val="berschrift1"/>
      </w:pPr>
      <w:bookmarkStart w:id="71" w:name="_Toc390932735"/>
      <w:r w:rsidRPr="00964AEB">
        <w:t>Tabellenverzeichnis</w:t>
      </w:r>
      <w:bookmarkEnd w:id="71"/>
    </w:p>
    <w:p w:rsidR="00D431A6" w:rsidRDefault="00DF6D19">
      <w:pPr>
        <w:pStyle w:val="Abbildungsverzeichnis"/>
        <w:tabs>
          <w:tab w:val="right" w:pos="9457"/>
        </w:tabs>
        <w:rPr>
          <w:rFonts w:asciiTheme="minorHAnsi" w:eastAsiaTheme="minorEastAsia" w:hAnsiTheme="minorHAnsi" w:cstheme="minorBidi"/>
          <w:noProof/>
          <w:sz w:val="22"/>
          <w:szCs w:val="22"/>
          <w:lang w:eastAsia="de-CH"/>
        </w:rPr>
      </w:pPr>
      <w:r w:rsidRPr="00964AEB">
        <w:fldChar w:fldCharType="begin"/>
      </w:r>
      <w:r w:rsidRPr="00964AEB">
        <w:instrText xml:space="preserve"> TOC \h \z \c "Tabelle" </w:instrText>
      </w:r>
      <w:r w:rsidRPr="00964AEB">
        <w:fldChar w:fldCharType="separate"/>
      </w:r>
      <w:hyperlink w:anchor="_Toc390932760" w:history="1">
        <w:r w:rsidR="00D431A6" w:rsidRPr="00210216">
          <w:rPr>
            <w:rStyle w:val="Hyperlink"/>
            <w:noProof/>
          </w:rPr>
          <w:t>Tabelle 1: Technologien und Tools</w:t>
        </w:r>
        <w:r w:rsidR="00D431A6">
          <w:rPr>
            <w:noProof/>
            <w:webHidden/>
          </w:rPr>
          <w:tab/>
        </w:r>
        <w:r w:rsidR="00D431A6">
          <w:rPr>
            <w:noProof/>
            <w:webHidden/>
          </w:rPr>
          <w:fldChar w:fldCharType="begin"/>
        </w:r>
        <w:r w:rsidR="00D431A6">
          <w:rPr>
            <w:noProof/>
            <w:webHidden/>
          </w:rPr>
          <w:instrText xml:space="preserve"> PAGEREF _Toc390932760 \h </w:instrText>
        </w:r>
        <w:r w:rsidR="00D431A6">
          <w:rPr>
            <w:noProof/>
            <w:webHidden/>
          </w:rPr>
        </w:r>
        <w:r w:rsidR="00D431A6">
          <w:rPr>
            <w:noProof/>
            <w:webHidden/>
          </w:rPr>
          <w:fldChar w:fldCharType="separate"/>
        </w:r>
        <w:r w:rsidR="00070E65">
          <w:rPr>
            <w:noProof/>
            <w:webHidden/>
          </w:rPr>
          <w:t>3</w:t>
        </w:r>
        <w:r w:rsidR="00D431A6">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1" w:history="1">
        <w:r w:rsidRPr="00210216">
          <w:rPr>
            <w:rStyle w:val="Hyperlink"/>
            <w:noProof/>
          </w:rPr>
          <w:t>Tabelle 2: Funktionale Requirements - neuen Graphen erstellen</w:t>
        </w:r>
        <w:r>
          <w:rPr>
            <w:noProof/>
            <w:webHidden/>
          </w:rPr>
          <w:tab/>
        </w:r>
        <w:r>
          <w:rPr>
            <w:noProof/>
            <w:webHidden/>
          </w:rPr>
          <w:fldChar w:fldCharType="begin"/>
        </w:r>
        <w:r>
          <w:rPr>
            <w:noProof/>
            <w:webHidden/>
          </w:rPr>
          <w:instrText xml:space="preserve"> PAGEREF _Toc390932761 \h </w:instrText>
        </w:r>
        <w:r>
          <w:rPr>
            <w:noProof/>
            <w:webHidden/>
          </w:rPr>
        </w:r>
        <w:r>
          <w:rPr>
            <w:noProof/>
            <w:webHidden/>
          </w:rPr>
          <w:fldChar w:fldCharType="separate"/>
        </w:r>
        <w:r w:rsidR="00070E65">
          <w:rPr>
            <w:noProof/>
            <w:webHidden/>
          </w:rPr>
          <w:t>4</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2" w:history="1">
        <w:r w:rsidRPr="00210216">
          <w:rPr>
            <w:rStyle w:val="Hyperlink"/>
            <w:noProof/>
          </w:rPr>
          <w:t>Tabelle 3: Funktionale Requirements - Graph-Elemente bearbeiten</w:t>
        </w:r>
        <w:r>
          <w:rPr>
            <w:noProof/>
            <w:webHidden/>
          </w:rPr>
          <w:tab/>
        </w:r>
        <w:r>
          <w:rPr>
            <w:noProof/>
            <w:webHidden/>
          </w:rPr>
          <w:fldChar w:fldCharType="begin"/>
        </w:r>
        <w:r>
          <w:rPr>
            <w:noProof/>
            <w:webHidden/>
          </w:rPr>
          <w:instrText xml:space="preserve"> PAGEREF _Toc390932762 \h </w:instrText>
        </w:r>
        <w:r>
          <w:rPr>
            <w:noProof/>
            <w:webHidden/>
          </w:rPr>
        </w:r>
        <w:r>
          <w:rPr>
            <w:noProof/>
            <w:webHidden/>
          </w:rPr>
          <w:fldChar w:fldCharType="separate"/>
        </w:r>
        <w:r w:rsidR="00070E65">
          <w:rPr>
            <w:noProof/>
            <w:webHidden/>
          </w:rPr>
          <w:t>4</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3" w:history="1">
        <w:r w:rsidRPr="00210216">
          <w:rPr>
            <w:rStyle w:val="Hyperlink"/>
            <w:noProof/>
          </w:rPr>
          <w:t>Tabelle 4: Funktionale Requirements - Graphen bearbeiten</w:t>
        </w:r>
        <w:r>
          <w:rPr>
            <w:noProof/>
            <w:webHidden/>
          </w:rPr>
          <w:tab/>
        </w:r>
        <w:r>
          <w:rPr>
            <w:noProof/>
            <w:webHidden/>
          </w:rPr>
          <w:fldChar w:fldCharType="begin"/>
        </w:r>
        <w:r>
          <w:rPr>
            <w:noProof/>
            <w:webHidden/>
          </w:rPr>
          <w:instrText xml:space="preserve"> PAGEREF _Toc390932763 \h </w:instrText>
        </w:r>
        <w:r>
          <w:rPr>
            <w:noProof/>
            <w:webHidden/>
          </w:rPr>
        </w:r>
        <w:r>
          <w:rPr>
            <w:noProof/>
            <w:webHidden/>
          </w:rPr>
          <w:fldChar w:fldCharType="separate"/>
        </w:r>
        <w:r w:rsidR="00070E65">
          <w:rPr>
            <w:noProof/>
            <w:webHidden/>
          </w:rPr>
          <w:t>4</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4" w:history="1">
        <w:r w:rsidRPr="00210216">
          <w:rPr>
            <w:rStyle w:val="Hyperlink"/>
            <w:noProof/>
          </w:rPr>
          <w:t>Tabelle 5: Funktionale Requirements - Algorithmus auswählen</w:t>
        </w:r>
        <w:r>
          <w:rPr>
            <w:noProof/>
            <w:webHidden/>
          </w:rPr>
          <w:tab/>
        </w:r>
        <w:r>
          <w:rPr>
            <w:noProof/>
            <w:webHidden/>
          </w:rPr>
          <w:fldChar w:fldCharType="begin"/>
        </w:r>
        <w:r>
          <w:rPr>
            <w:noProof/>
            <w:webHidden/>
          </w:rPr>
          <w:instrText xml:space="preserve"> PAGEREF _Toc390932764 \h </w:instrText>
        </w:r>
        <w:r>
          <w:rPr>
            <w:noProof/>
            <w:webHidden/>
          </w:rPr>
        </w:r>
        <w:r>
          <w:rPr>
            <w:noProof/>
            <w:webHidden/>
          </w:rPr>
          <w:fldChar w:fldCharType="separate"/>
        </w:r>
        <w:r w:rsidR="00070E65">
          <w:rPr>
            <w:noProof/>
            <w:webHidden/>
          </w:rPr>
          <w:t>5</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5" w:history="1">
        <w:r w:rsidRPr="00210216">
          <w:rPr>
            <w:rStyle w:val="Hyperlink"/>
            <w:noProof/>
          </w:rPr>
          <w:t>Tabelle 6: Funktionale Requirements - schrittweise Traversierung</w:t>
        </w:r>
        <w:r>
          <w:rPr>
            <w:noProof/>
            <w:webHidden/>
          </w:rPr>
          <w:tab/>
        </w:r>
        <w:r>
          <w:rPr>
            <w:noProof/>
            <w:webHidden/>
          </w:rPr>
          <w:fldChar w:fldCharType="begin"/>
        </w:r>
        <w:r>
          <w:rPr>
            <w:noProof/>
            <w:webHidden/>
          </w:rPr>
          <w:instrText xml:space="preserve"> PAGEREF _Toc390932765 \h </w:instrText>
        </w:r>
        <w:r>
          <w:rPr>
            <w:noProof/>
            <w:webHidden/>
          </w:rPr>
        </w:r>
        <w:r>
          <w:rPr>
            <w:noProof/>
            <w:webHidden/>
          </w:rPr>
          <w:fldChar w:fldCharType="separate"/>
        </w:r>
        <w:r w:rsidR="00070E65">
          <w:rPr>
            <w:noProof/>
            <w:webHidden/>
          </w:rPr>
          <w:t>5</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6" w:history="1">
        <w:r w:rsidRPr="00210216">
          <w:rPr>
            <w:rStyle w:val="Hyperlink"/>
            <w:noProof/>
          </w:rPr>
          <w:t>Tabelle 7: Funktionale Requirements - Animation anzeigen</w:t>
        </w:r>
        <w:r>
          <w:rPr>
            <w:noProof/>
            <w:webHidden/>
          </w:rPr>
          <w:tab/>
        </w:r>
        <w:r>
          <w:rPr>
            <w:noProof/>
            <w:webHidden/>
          </w:rPr>
          <w:fldChar w:fldCharType="begin"/>
        </w:r>
        <w:r>
          <w:rPr>
            <w:noProof/>
            <w:webHidden/>
          </w:rPr>
          <w:instrText xml:space="preserve"> PAGEREF _Toc390932766 \h </w:instrText>
        </w:r>
        <w:r>
          <w:rPr>
            <w:noProof/>
            <w:webHidden/>
          </w:rPr>
        </w:r>
        <w:r>
          <w:rPr>
            <w:noProof/>
            <w:webHidden/>
          </w:rPr>
          <w:fldChar w:fldCharType="separate"/>
        </w:r>
        <w:r w:rsidR="00070E65">
          <w:rPr>
            <w:noProof/>
            <w:webHidden/>
          </w:rPr>
          <w:t>6</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7" w:history="1">
        <w:r w:rsidRPr="00210216">
          <w:rPr>
            <w:rStyle w:val="Hyperlink"/>
            <w:noProof/>
          </w:rPr>
          <w:t>Tabelle 8: Funktionale Requirements - IO-Operationen</w:t>
        </w:r>
        <w:r>
          <w:rPr>
            <w:noProof/>
            <w:webHidden/>
          </w:rPr>
          <w:tab/>
        </w:r>
        <w:r>
          <w:rPr>
            <w:noProof/>
            <w:webHidden/>
          </w:rPr>
          <w:fldChar w:fldCharType="begin"/>
        </w:r>
        <w:r>
          <w:rPr>
            <w:noProof/>
            <w:webHidden/>
          </w:rPr>
          <w:instrText xml:space="preserve"> PAGEREF _Toc390932767 \h </w:instrText>
        </w:r>
        <w:r>
          <w:rPr>
            <w:noProof/>
            <w:webHidden/>
          </w:rPr>
        </w:r>
        <w:r>
          <w:rPr>
            <w:noProof/>
            <w:webHidden/>
          </w:rPr>
          <w:fldChar w:fldCharType="separate"/>
        </w:r>
        <w:r w:rsidR="00070E65">
          <w:rPr>
            <w:noProof/>
            <w:webHidden/>
          </w:rPr>
          <w:t>6</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8" w:history="1">
        <w:r w:rsidRPr="00210216">
          <w:rPr>
            <w:rStyle w:val="Hyperlink"/>
            <w:noProof/>
          </w:rPr>
          <w:t>Tabelle 9: Nicht-funktionale Requirements</w:t>
        </w:r>
        <w:r>
          <w:rPr>
            <w:noProof/>
            <w:webHidden/>
          </w:rPr>
          <w:tab/>
        </w:r>
        <w:r>
          <w:rPr>
            <w:noProof/>
            <w:webHidden/>
          </w:rPr>
          <w:fldChar w:fldCharType="begin"/>
        </w:r>
        <w:r>
          <w:rPr>
            <w:noProof/>
            <w:webHidden/>
          </w:rPr>
          <w:instrText xml:space="preserve"> PAGEREF _Toc390932768 \h </w:instrText>
        </w:r>
        <w:r>
          <w:rPr>
            <w:noProof/>
            <w:webHidden/>
          </w:rPr>
        </w:r>
        <w:r>
          <w:rPr>
            <w:noProof/>
            <w:webHidden/>
          </w:rPr>
          <w:fldChar w:fldCharType="separate"/>
        </w:r>
        <w:r w:rsidR="00070E65">
          <w:rPr>
            <w:noProof/>
            <w:webHidden/>
          </w:rPr>
          <w:t>6</w:t>
        </w:r>
        <w:r>
          <w:rPr>
            <w:noProof/>
            <w:webHidden/>
          </w:rPr>
          <w:fldChar w:fldCharType="end"/>
        </w:r>
      </w:hyperlink>
    </w:p>
    <w:p w:rsidR="00D431A6" w:rsidRDefault="00D431A6">
      <w:pPr>
        <w:pStyle w:val="Abbildungsverzeichnis"/>
        <w:tabs>
          <w:tab w:val="right" w:pos="9457"/>
        </w:tabs>
        <w:rPr>
          <w:rFonts w:asciiTheme="minorHAnsi" w:eastAsiaTheme="minorEastAsia" w:hAnsiTheme="minorHAnsi" w:cstheme="minorBidi"/>
          <w:noProof/>
          <w:sz w:val="22"/>
          <w:szCs w:val="22"/>
          <w:lang w:eastAsia="de-CH"/>
        </w:rPr>
      </w:pPr>
      <w:hyperlink w:anchor="_Toc390932769" w:history="1">
        <w:r w:rsidRPr="00210216">
          <w:rPr>
            <w:rStyle w:val="Hyperlink"/>
            <w:noProof/>
          </w:rPr>
          <w:t>Tabelle 10: Package-Struktur</w:t>
        </w:r>
        <w:r>
          <w:rPr>
            <w:noProof/>
            <w:webHidden/>
          </w:rPr>
          <w:tab/>
        </w:r>
        <w:r>
          <w:rPr>
            <w:noProof/>
            <w:webHidden/>
          </w:rPr>
          <w:fldChar w:fldCharType="begin"/>
        </w:r>
        <w:r>
          <w:rPr>
            <w:noProof/>
            <w:webHidden/>
          </w:rPr>
          <w:instrText xml:space="preserve"> PAGEREF _Toc390932769 \h </w:instrText>
        </w:r>
        <w:r>
          <w:rPr>
            <w:noProof/>
            <w:webHidden/>
          </w:rPr>
        </w:r>
        <w:r>
          <w:rPr>
            <w:noProof/>
            <w:webHidden/>
          </w:rPr>
          <w:fldChar w:fldCharType="separate"/>
        </w:r>
        <w:r w:rsidR="00070E65">
          <w:rPr>
            <w:noProof/>
            <w:webHidden/>
          </w:rPr>
          <w:t>10</w:t>
        </w:r>
        <w:r>
          <w:rPr>
            <w:noProof/>
            <w:webHidden/>
          </w:rPr>
          <w:fldChar w:fldCharType="end"/>
        </w:r>
      </w:hyperlink>
    </w:p>
    <w:p w:rsidR="00356F35" w:rsidRDefault="00DF6D19" w:rsidP="00356F35">
      <w:r w:rsidRPr="00964AEB">
        <w:fldChar w:fldCharType="end"/>
      </w:r>
      <w:r w:rsidR="00356F35">
        <w:br w:type="page"/>
      </w:r>
    </w:p>
    <w:p w:rsidR="00511D21" w:rsidRPr="00964AEB" w:rsidRDefault="00511D21" w:rsidP="008D0BD6">
      <w:pPr>
        <w:pStyle w:val="berschrift1"/>
      </w:pPr>
      <w:bookmarkStart w:id="72" w:name="_Ref390528254"/>
      <w:bookmarkStart w:id="73" w:name="_Toc390932736"/>
      <w:r w:rsidRPr="00964AEB">
        <w:lastRenderedPageBreak/>
        <w:t>Anhang</w:t>
      </w:r>
      <w:bookmarkEnd w:id="72"/>
      <w:bookmarkEnd w:id="73"/>
    </w:p>
    <w:tbl>
      <w:tblPr>
        <w:tblW w:w="9552"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694"/>
        <w:gridCol w:w="6827"/>
        <w:gridCol w:w="31"/>
      </w:tblGrid>
      <w:tr w:rsidR="007B5B3B" w:rsidRPr="00964AEB" w:rsidTr="00AC6D12">
        <w:trPr>
          <w:gridAfter w:val="1"/>
          <w:wAfter w:w="31" w:type="dxa"/>
        </w:trPr>
        <w:tc>
          <w:tcPr>
            <w:tcW w:w="9521" w:type="dxa"/>
            <w:gridSpan w:val="2"/>
            <w:tcBorders>
              <w:top w:val="nil"/>
              <w:left w:val="nil"/>
              <w:bottom w:val="nil"/>
              <w:right w:val="nil"/>
            </w:tcBorders>
            <w:shd w:val="clear" w:color="auto" w:fill="A6A6A6"/>
          </w:tcPr>
          <w:p w:rsidR="007B5B3B" w:rsidRPr="00964AEB" w:rsidRDefault="007B5B3B" w:rsidP="007B5B3B">
            <w:r>
              <w:t>Einige Links zu diesem Projekt:</w:t>
            </w:r>
          </w:p>
        </w:tc>
      </w:tr>
      <w:tr w:rsidR="007B5B3B" w:rsidRPr="00964AEB" w:rsidTr="00E83F1C">
        <w:tc>
          <w:tcPr>
            <w:tcW w:w="2694" w:type="dxa"/>
            <w:shd w:val="clear" w:color="auto" w:fill="E6E6E6"/>
          </w:tcPr>
          <w:p w:rsidR="007B5B3B" w:rsidRPr="00964AEB" w:rsidRDefault="007B5B3B" w:rsidP="007B5B3B">
            <w:r w:rsidRPr="00964AEB">
              <w:t>GitHub-Repository</w:t>
            </w:r>
            <w:r>
              <w:t>:</w:t>
            </w:r>
          </w:p>
        </w:tc>
        <w:tc>
          <w:tcPr>
            <w:tcW w:w="6858" w:type="dxa"/>
            <w:gridSpan w:val="2"/>
            <w:shd w:val="clear" w:color="auto" w:fill="E6E6E6"/>
          </w:tcPr>
          <w:p w:rsidR="007B5B3B" w:rsidRPr="007B5B3B" w:rsidRDefault="007B5B3B" w:rsidP="007B5B3B">
            <w:pPr>
              <w:rPr>
                <w:sz w:val="16"/>
                <w:szCs w:val="16"/>
              </w:rPr>
            </w:pPr>
            <w:hyperlink r:id="rId41" w:history="1">
              <w:r w:rsidRPr="007B5B3B">
                <w:rPr>
                  <w:rStyle w:val="Hyperlink"/>
                  <w:sz w:val="16"/>
                  <w:szCs w:val="16"/>
                </w:rPr>
                <w:t>https://github.com/kofmp1/GraphVisualizer</w:t>
              </w:r>
            </w:hyperlink>
          </w:p>
        </w:tc>
      </w:tr>
      <w:tr w:rsidR="007B5B3B" w:rsidRPr="007B5B3B" w:rsidTr="00E83F1C">
        <w:tc>
          <w:tcPr>
            <w:tcW w:w="2694" w:type="dxa"/>
            <w:shd w:val="clear" w:color="auto" w:fill="E6E6E6"/>
          </w:tcPr>
          <w:p w:rsidR="007B5B3B" w:rsidRPr="00964AEB" w:rsidRDefault="007B5B3B" w:rsidP="007B5B3B">
            <w:r>
              <w:t>Projektd</w:t>
            </w:r>
            <w:r w:rsidRPr="00964AEB">
              <w:t>okumentation</w:t>
            </w:r>
            <w:r>
              <w:t>:</w:t>
            </w:r>
          </w:p>
        </w:tc>
        <w:tc>
          <w:tcPr>
            <w:tcW w:w="6858" w:type="dxa"/>
            <w:gridSpan w:val="2"/>
            <w:shd w:val="clear" w:color="auto" w:fill="E6E6E6"/>
          </w:tcPr>
          <w:p w:rsidR="007B5B3B" w:rsidRPr="007B5B3B" w:rsidRDefault="007B5B3B" w:rsidP="007B5B3B">
            <w:pPr>
              <w:ind w:right="-2460"/>
              <w:rPr>
                <w:sz w:val="16"/>
                <w:szCs w:val="16"/>
              </w:rPr>
            </w:pPr>
            <w:hyperlink r:id="rId42" w:history="1">
              <w:r w:rsidRPr="007B5B3B">
                <w:rPr>
                  <w:rStyle w:val="Hyperlink"/>
                  <w:sz w:val="16"/>
                  <w:szCs w:val="16"/>
                </w:rPr>
                <w:t>https://github.com/kofmp1/GraphVisualizer/tree/master/ProjectGraphVisualizer/doc</w:t>
              </w:r>
            </w:hyperlink>
          </w:p>
        </w:tc>
      </w:tr>
      <w:tr w:rsidR="007B5B3B" w:rsidRPr="007B5B3B" w:rsidTr="00E83F1C">
        <w:tc>
          <w:tcPr>
            <w:tcW w:w="2694" w:type="dxa"/>
            <w:shd w:val="clear" w:color="auto" w:fill="E6E6E6"/>
          </w:tcPr>
          <w:p w:rsidR="007B5B3B" w:rsidRPr="00964AEB" w:rsidRDefault="007B5B3B" w:rsidP="007B5B3B">
            <w:r w:rsidRPr="00964AEB">
              <w:t>API-Dokumentation</w:t>
            </w:r>
            <w:r>
              <w:t>:</w:t>
            </w:r>
          </w:p>
        </w:tc>
        <w:tc>
          <w:tcPr>
            <w:tcW w:w="6858" w:type="dxa"/>
            <w:gridSpan w:val="2"/>
            <w:shd w:val="clear" w:color="auto" w:fill="E6E6E6"/>
          </w:tcPr>
          <w:p w:rsidR="007B5B3B" w:rsidRPr="007B5B3B" w:rsidRDefault="007B5B3B" w:rsidP="007B5B3B">
            <w:pPr>
              <w:rPr>
                <w:sz w:val="16"/>
                <w:szCs w:val="16"/>
              </w:rPr>
            </w:pPr>
            <w:hyperlink r:id="rId43" w:history="1">
              <w:r w:rsidRPr="007B5B3B">
                <w:rPr>
                  <w:rStyle w:val="Hyperlink"/>
                  <w:sz w:val="16"/>
                  <w:szCs w:val="16"/>
                </w:rPr>
                <w:t>http://htmlpreview.github.io/?https://github.com/kofmp1/GraphVisualizer/blob/master/ProjectGraphVisualizer/doc/apidocs/index.html</w:t>
              </w:r>
            </w:hyperlink>
          </w:p>
        </w:tc>
      </w:tr>
      <w:tr w:rsidR="007B5B3B" w:rsidRPr="007B5B3B" w:rsidTr="00E83F1C">
        <w:tc>
          <w:tcPr>
            <w:tcW w:w="2694" w:type="dxa"/>
            <w:shd w:val="clear" w:color="auto" w:fill="E6E6E6"/>
          </w:tcPr>
          <w:p w:rsidR="007B5B3B" w:rsidRPr="00964AEB" w:rsidRDefault="007D3B09" w:rsidP="007B5B3B">
            <w:r w:rsidRPr="00964AEB">
              <w:t>JUNG-Framework</w:t>
            </w:r>
            <w:r>
              <w:t>:</w:t>
            </w:r>
          </w:p>
        </w:tc>
        <w:tc>
          <w:tcPr>
            <w:tcW w:w="6858" w:type="dxa"/>
            <w:gridSpan w:val="2"/>
            <w:shd w:val="clear" w:color="auto" w:fill="E6E6E6"/>
          </w:tcPr>
          <w:p w:rsidR="007B5B3B" w:rsidRPr="007B5B3B" w:rsidRDefault="00E2067D" w:rsidP="007B5B3B">
            <w:pPr>
              <w:rPr>
                <w:sz w:val="16"/>
                <w:szCs w:val="16"/>
              </w:rPr>
            </w:pPr>
            <w:hyperlink r:id="rId44" w:history="1">
              <w:r w:rsidRPr="00E2067D">
                <w:rPr>
                  <w:rStyle w:val="Hyperlink"/>
                  <w:sz w:val="16"/>
                  <w:szCs w:val="16"/>
                </w:rPr>
                <w:t>http://jung.sourceforge.net/</w:t>
              </w:r>
            </w:hyperlink>
          </w:p>
        </w:tc>
      </w:tr>
      <w:tr w:rsidR="007B5B3B" w:rsidRPr="00964AEB" w:rsidTr="00E83F1C">
        <w:tc>
          <w:tcPr>
            <w:tcW w:w="2694" w:type="dxa"/>
            <w:shd w:val="clear" w:color="auto" w:fill="E6E6E6"/>
          </w:tcPr>
          <w:p w:rsidR="007B5B3B" w:rsidRPr="00964AEB" w:rsidRDefault="006A3826" w:rsidP="007B5B3B">
            <w:r w:rsidRPr="006A3826">
              <w:t>Dijkstra</w:t>
            </w:r>
            <w:r>
              <w:t xml:space="preserve"> Pseudocode:</w:t>
            </w:r>
          </w:p>
        </w:tc>
        <w:tc>
          <w:tcPr>
            <w:tcW w:w="6858" w:type="dxa"/>
            <w:gridSpan w:val="2"/>
            <w:shd w:val="clear" w:color="auto" w:fill="E6E6E6"/>
          </w:tcPr>
          <w:p w:rsidR="007B5B3B" w:rsidRPr="007B5B3B" w:rsidRDefault="006A3826" w:rsidP="007B5B3B">
            <w:pPr>
              <w:rPr>
                <w:sz w:val="16"/>
                <w:szCs w:val="16"/>
              </w:rPr>
            </w:pPr>
            <w:hyperlink r:id="rId45" w:history="1">
              <w:r w:rsidRPr="006A3826">
                <w:rPr>
                  <w:rStyle w:val="Hyperlink"/>
                  <w:sz w:val="16"/>
                  <w:szCs w:val="16"/>
                </w:rPr>
                <w:t>http://www-m9.ma.tum.de/Allgemeines/DijkstraCode</w:t>
              </w:r>
            </w:hyperlink>
          </w:p>
        </w:tc>
      </w:tr>
      <w:tr w:rsidR="007B5B3B" w:rsidRPr="00964AEB" w:rsidTr="00E83F1C">
        <w:tc>
          <w:tcPr>
            <w:tcW w:w="2694" w:type="dxa"/>
            <w:shd w:val="clear" w:color="auto" w:fill="E6E6E6"/>
          </w:tcPr>
          <w:p w:rsidR="007B5B3B" w:rsidRPr="00964AEB" w:rsidRDefault="006A3826" w:rsidP="007B5B3B">
            <w:r>
              <w:t>DFS Pseudocode:</w:t>
            </w:r>
          </w:p>
        </w:tc>
        <w:tc>
          <w:tcPr>
            <w:tcW w:w="6858" w:type="dxa"/>
            <w:gridSpan w:val="2"/>
            <w:shd w:val="clear" w:color="auto" w:fill="E6E6E6"/>
          </w:tcPr>
          <w:p w:rsidR="007B5B3B" w:rsidRPr="007B5B3B" w:rsidRDefault="006A3826" w:rsidP="007B5B3B">
            <w:pPr>
              <w:rPr>
                <w:sz w:val="16"/>
                <w:szCs w:val="16"/>
              </w:rPr>
            </w:pPr>
            <w:hyperlink r:id="rId46" w:history="1">
              <w:r w:rsidRPr="006A3826">
                <w:rPr>
                  <w:rStyle w:val="Hyperlink"/>
                  <w:sz w:val="16"/>
                  <w:szCs w:val="16"/>
                </w:rPr>
                <w:t>http://en.wikipedia.org/wiki/Depth-first_search</w:t>
              </w:r>
            </w:hyperlink>
          </w:p>
        </w:tc>
      </w:tr>
      <w:tr w:rsidR="006A3826" w:rsidRPr="00964AEB" w:rsidTr="00E83F1C">
        <w:tc>
          <w:tcPr>
            <w:tcW w:w="2694" w:type="dxa"/>
            <w:tcBorders>
              <w:top w:val="single" w:sz="8" w:space="0" w:color="FFFFFF"/>
              <w:left w:val="single" w:sz="8" w:space="0" w:color="FFFFFF"/>
              <w:bottom w:val="single" w:sz="8" w:space="0" w:color="FFFFFF"/>
              <w:right w:val="single" w:sz="8" w:space="0" w:color="FFFFFF"/>
            </w:tcBorders>
            <w:shd w:val="clear" w:color="auto" w:fill="E6E6E6"/>
          </w:tcPr>
          <w:p w:rsidR="006A3826" w:rsidRPr="00964AEB" w:rsidRDefault="00C875B8" w:rsidP="00D431A6">
            <w:r>
              <w:t>BFS Pseudocode:</w:t>
            </w:r>
          </w:p>
        </w:tc>
        <w:tc>
          <w:tcPr>
            <w:tcW w:w="6858" w:type="dxa"/>
            <w:gridSpan w:val="2"/>
            <w:tcBorders>
              <w:top w:val="single" w:sz="8" w:space="0" w:color="FFFFFF"/>
              <w:left w:val="single" w:sz="8" w:space="0" w:color="FFFFFF"/>
              <w:bottom w:val="single" w:sz="8" w:space="0" w:color="FFFFFF"/>
              <w:right w:val="single" w:sz="8" w:space="0" w:color="FFFFFF"/>
            </w:tcBorders>
            <w:shd w:val="clear" w:color="auto" w:fill="E6E6E6"/>
          </w:tcPr>
          <w:p w:rsidR="006A3826" w:rsidRPr="007B5B3B" w:rsidRDefault="00E83F1C" w:rsidP="00D431A6">
            <w:pPr>
              <w:rPr>
                <w:sz w:val="16"/>
                <w:szCs w:val="16"/>
              </w:rPr>
            </w:pPr>
            <w:hyperlink r:id="rId47" w:history="1">
              <w:r w:rsidRPr="00E83F1C">
                <w:rPr>
                  <w:rStyle w:val="Hyperlink"/>
                  <w:sz w:val="16"/>
                  <w:szCs w:val="16"/>
                </w:rPr>
                <w:t>http://de.wikipedia.org/wiki/Breitensuche</w:t>
              </w:r>
            </w:hyperlink>
          </w:p>
        </w:tc>
      </w:tr>
      <w:tr w:rsidR="006A3826" w:rsidRPr="00964AEB" w:rsidTr="00E83F1C">
        <w:tc>
          <w:tcPr>
            <w:tcW w:w="2694" w:type="dxa"/>
            <w:tcBorders>
              <w:top w:val="single" w:sz="8" w:space="0" w:color="FFFFFF"/>
              <w:left w:val="single" w:sz="8" w:space="0" w:color="FFFFFF"/>
              <w:bottom w:val="single" w:sz="8" w:space="0" w:color="FFFFFF"/>
              <w:right w:val="single" w:sz="8" w:space="0" w:color="FFFFFF"/>
            </w:tcBorders>
            <w:shd w:val="clear" w:color="auto" w:fill="E6E6E6"/>
          </w:tcPr>
          <w:p w:rsidR="006A3826" w:rsidRPr="00964AEB" w:rsidRDefault="00E83F1C" w:rsidP="00D431A6">
            <w:r>
              <w:t>Kruskal Pseudocode:</w:t>
            </w:r>
          </w:p>
        </w:tc>
        <w:tc>
          <w:tcPr>
            <w:tcW w:w="6858" w:type="dxa"/>
            <w:gridSpan w:val="2"/>
            <w:tcBorders>
              <w:top w:val="single" w:sz="8" w:space="0" w:color="FFFFFF"/>
              <w:left w:val="single" w:sz="8" w:space="0" w:color="FFFFFF"/>
              <w:bottom w:val="single" w:sz="8" w:space="0" w:color="FFFFFF"/>
              <w:right w:val="single" w:sz="8" w:space="0" w:color="FFFFFF"/>
            </w:tcBorders>
            <w:shd w:val="clear" w:color="auto" w:fill="E6E6E6"/>
          </w:tcPr>
          <w:p w:rsidR="006A3826" w:rsidRPr="007B5B3B" w:rsidRDefault="00E83F1C" w:rsidP="00D431A6">
            <w:pPr>
              <w:rPr>
                <w:sz w:val="16"/>
                <w:szCs w:val="16"/>
              </w:rPr>
            </w:pPr>
            <w:hyperlink r:id="rId48" w:history="1">
              <w:r w:rsidRPr="00E83F1C">
                <w:rPr>
                  <w:rStyle w:val="Hyperlink"/>
                  <w:sz w:val="16"/>
                  <w:szCs w:val="16"/>
                </w:rPr>
                <w:t>http://en.wikipedia.org/wiki/Kruskal%27s_algorithm</w:t>
              </w:r>
            </w:hyperlink>
          </w:p>
        </w:tc>
      </w:tr>
      <w:tr w:rsidR="006A3826" w:rsidRPr="00964AEB" w:rsidTr="00E83F1C">
        <w:tc>
          <w:tcPr>
            <w:tcW w:w="2694" w:type="dxa"/>
            <w:tcBorders>
              <w:top w:val="single" w:sz="8" w:space="0" w:color="FFFFFF"/>
              <w:left w:val="single" w:sz="8" w:space="0" w:color="FFFFFF"/>
              <w:bottom w:val="single" w:sz="8" w:space="0" w:color="FFFFFF"/>
              <w:right w:val="single" w:sz="8" w:space="0" w:color="FFFFFF"/>
            </w:tcBorders>
            <w:shd w:val="clear" w:color="auto" w:fill="E6E6E6"/>
          </w:tcPr>
          <w:p w:rsidR="006A3826" w:rsidRPr="00964AEB" w:rsidRDefault="00E83F1C" w:rsidP="00D431A6">
            <w:r>
              <w:t>Disjoint-set data structure</w:t>
            </w:r>
            <w:r w:rsidR="001F185F">
              <w:t>:</w:t>
            </w:r>
          </w:p>
        </w:tc>
        <w:tc>
          <w:tcPr>
            <w:tcW w:w="6858" w:type="dxa"/>
            <w:gridSpan w:val="2"/>
            <w:tcBorders>
              <w:top w:val="single" w:sz="8" w:space="0" w:color="FFFFFF"/>
              <w:left w:val="single" w:sz="8" w:space="0" w:color="FFFFFF"/>
              <w:bottom w:val="single" w:sz="8" w:space="0" w:color="FFFFFF"/>
              <w:right w:val="single" w:sz="8" w:space="0" w:color="FFFFFF"/>
            </w:tcBorders>
            <w:shd w:val="clear" w:color="auto" w:fill="E6E6E6"/>
          </w:tcPr>
          <w:p w:rsidR="006A3826" w:rsidRPr="007B5B3B" w:rsidRDefault="001F185F" w:rsidP="00D431A6">
            <w:pPr>
              <w:rPr>
                <w:sz w:val="16"/>
                <w:szCs w:val="16"/>
              </w:rPr>
            </w:pPr>
            <w:hyperlink r:id="rId49" w:history="1">
              <w:r w:rsidRPr="001F185F">
                <w:rPr>
                  <w:rStyle w:val="Hyperlink"/>
                  <w:sz w:val="16"/>
                  <w:szCs w:val="16"/>
                </w:rPr>
                <w:t>http://en.wikipedia.org/wiki/Disjoint-set_data_structure</w:t>
              </w:r>
            </w:hyperlink>
          </w:p>
        </w:tc>
      </w:tr>
    </w:tbl>
    <w:p w:rsidR="007D2A18" w:rsidRPr="00964AEB" w:rsidRDefault="007D2A18" w:rsidP="006A3826"/>
    <w:sectPr w:rsidR="007D2A18" w:rsidRPr="00964AEB"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BFE" w:rsidRDefault="004E3BFE" w:rsidP="006312E0">
      <w:pPr>
        <w:spacing w:line="240" w:lineRule="auto"/>
      </w:pPr>
      <w:r>
        <w:separator/>
      </w:r>
    </w:p>
  </w:endnote>
  <w:endnote w:type="continuationSeparator" w:id="0">
    <w:p w:rsidR="004E3BFE" w:rsidRDefault="004E3BF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1A6" w:rsidRPr="00802E50" w:rsidRDefault="00D431A6" w:rsidP="00CA541A">
    <w:pPr>
      <w:pStyle w:val="Fuzeile"/>
      <w:spacing w:before="300"/>
      <w:rPr>
        <w:color w:val="697D91"/>
      </w:rPr>
    </w:pPr>
    <w:r>
      <w:rPr>
        <w:noProof/>
        <w:color w:val="697D91"/>
        <w:lang w:eastAsia="de-CH"/>
      </w:rPr>
      <mc:AlternateContent>
        <mc:Choice Requires="wps">
          <w:drawing>
            <wp:anchor distT="0" distB="0" distL="114300" distR="114300" simplePos="0" relativeHeight="251658240" behindDoc="0" locked="0" layoutInCell="1" allowOverlap="0" wp14:anchorId="464FAD5C" wp14:editId="79BA787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31A6" w:rsidRPr="003B1648" w:rsidRDefault="00D431A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70E65">
                            <w:rPr>
                              <w:noProof/>
                              <w:sz w:val="16"/>
                              <w:szCs w:val="16"/>
                            </w:rPr>
                            <w:t>28</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D431A6" w:rsidRPr="003B1648" w:rsidRDefault="00D431A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70E65">
                      <w:rPr>
                        <w:noProof/>
                        <w:sz w:val="16"/>
                        <w:szCs w:val="16"/>
                      </w:rPr>
                      <w:t>28</w:t>
                    </w:r>
                    <w:r w:rsidRPr="003B1648">
                      <w:rPr>
                        <w:sz w:val="16"/>
                        <w:szCs w:val="16"/>
                      </w:rPr>
                      <w:fldChar w:fldCharType="end"/>
                    </w:r>
                  </w:p>
                </w:txbxContent>
              </v:textbox>
              <w10:wrap type="square" anchorx="page" anchory="page"/>
            </v:shape>
          </w:pict>
        </mc:Fallback>
      </mc:AlternateContent>
    </w:r>
    <w:r w:rsidRPr="00694BEB">
      <w:rPr>
        <w:color w:val="697D91"/>
      </w:rPr>
      <w:t>Graph Visualizer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1A6" w:rsidRPr="007F79F4" w:rsidRDefault="00D431A6">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BFE" w:rsidRDefault="004E3BFE" w:rsidP="006312E0">
      <w:pPr>
        <w:spacing w:line="240" w:lineRule="auto"/>
      </w:pPr>
    </w:p>
  </w:footnote>
  <w:footnote w:type="continuationSeparator" w:id="0">
    <w:p w:rsidR="004E3BFE" w:rsidRDefault="004E3BFE"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1A6" w:rsidRPr="001F1B9C" w:rsidRDefault="00D431A6" w:rsidP="001F1B9C">
    <w:pPr>
      <w:pStyle w:val="Kopfzeile"/>
    </w:pPr>
    <w:r>
      <w:rPr>
        <w:noProof/>
        <w:lang w:eastAsia="de-CH"/>
      </w:rPr>
      <w:drawing>
        <wp:anchor distT="0" distB="0" distL="114300" distR="114300" simplePos="0" relativeHeight="251657216" behindDoc="0" locked="1" layoutInCell="1" allowOverlap="1" wp14:anchorId="452E22A4" wp14:editId="15F3D56E">
          <wp:simplePos x="0" y="0"/>
          <wp:positionH relativeFrom="page">
            <wp:posOffset>875030</wp:posOffset>
          </wp:positionH>
          <wp:positionV relativeFrom="page">
            <wp:posOffset>417830</wp:posOffset>
          </wp:positionV>
          <wp:extent cx="509270" cy="755015"/>
          <wp:effectExtent l="0" t="0" r="0" b="6985"/>
          <wp:wrapNone/>
          <wp:docPr id="9"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1A6" w:rsidRDefault="00D431A6" w:rsidP="004F7B96">
    <w:pPr>
      <w:pStyle w:val="Kopfzeile"/>
      <w:spacing w:after="1900"/>
    </w:pPr>
    <w:r>
      <w:rPr>
        <w:noProof/>
        <w:lang w:eastAsia="de-CH"/>
      </w:rPr>
      <w:drawing>
        <wp:anchor distT="0" distB="0" distL="114300" distR="114300" simplePos="0" relativeHeight="251659264" behindDoc="0" locked="1" layoutInCell="1" allowOverlap="1" wp14:anchorId="01AB4E9D" wp14:editId="23F37C22">
          <wp:simplePos x="0" y="0"/>
          <wp:positionH relativeFrom="page">
            <wp:posOffset>915035</wp:posOffset>
          </wp:positionH>
          <wp:positionV relativeFrom="page">
            <wp:posOffset>450215</wp:posOffset>
          </wp:positionV>
          <wp:extent cx="438785" cy="683895"/>
          <wp:effectExtent l="0" t="0" r="0" b="1905"/>
          <wp:wrapNone/>
          <wp:docPr id="10"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78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6192" behindDoc="0" locked="1" layoutInCell="1" allowOverlap="1" wp14:anchorId="4EEDE671" wp14:editId="17AE4F7A">
          <wp:simplePos x="0" y="0"/>
          <wp:positionH relativeFrom="page">
            <wp:posOffset>875030</wp:posOffset>
          </wp:positionH>
          <wp:positionV relativeFrom="page">
            <wp:posOffset>417830</wp:posOffset>
          </wp:positionV>
          <wp:extent cx="509905" cy="755650"/>
          <wp:effectExtent l="0" t="0" r="0" b="6350"/>
          <wp:wrapNone/>
          <wp:docPr id="1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F18505A"/>
    <w:multiLevelType w:val="hybridMultilevel"/>
    <w:tmpl w:val="CA84C5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F7A330D"/>
    <w:multiLevelType w:val="hybridMultilevel"/>
    <w:tmpl w:val="4956F0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8254348"/>
    <w:multiLevelType w:val="hybridMultilevel"/>
    <w:tmpl w:val="E2B4CD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28CF3F48"/>
    <w:multiLevelType w:val="hybridMultilevel"/>
    <w:tmpl w:val="DDAEEB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8E7578D"/>
    <w:multiLevelType w:val="hybridMultilevel"/>
    <w:tmpl w:val="F12A95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2D9D26E1"/>
    <w:multiLevelType w:val="hybridMultilevel"/>
    <w:tmpl w:val="7A7A3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nsid w:val="424230F2"/>
    <w:multiLevelType w:val="hybridMultilevel"/>
    <w:tmpl w:val="C8F630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43C364CA"/>
    <w:multiLevelType w:val="hybridMultilevel"/>
    <w:tmpl w:val="BF8627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54E77B12"/>
    <w:multiLevelType w:val="hybridMultilevel"/>
    <w:tmpl w:val="F5EA9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9124FEE"/>
    <w:multiLevelType w:val="hybridMultilevel"/>
    <w:tmpl w:val="51405B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6B7A76AC"/>
    <w:multiLevelType w:val="hybridMultilevel"/>
    <w:tmpl w:val="CDC45A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C925960"/>
    <w:multiLevelType w:val="hybridMultilevel"/>
    <w:tmpl w:val="6A42BE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E8C51BE"/>
    <w:multiLevelType w:val="hybridMultilevel"/>
    <w:tmpl w:val="3DA654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6394BDE"/>
    <w:multiLevelType w:val="hybridMultilevel"/>
    <w:tmpl w:val="8BBADF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86C152C"/>
    <w:multiLevelType w:val="hybridMultilevel"/>
    <w:tmpl w:val="C6CE5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EC647C8"/>
    <w:multiLevelType w:val="hybridMultilevel"/>
    <w:tmpl w:val="EA1003AE"/>
    <w:lvl w:ilvl="0" w:tplc="08070003">
      <w:start w:val="1"/>
      <w:numFmt w:val="bullet"/>
      <w:lvlText w:val="o"/>
      <w:lvlJc w:val="left"/>
      <w:pPr>
        <w:ind w:left="1068" w:hanging="360"/>
      </w:pPr>
      <w:rPr>
        <w:rFonts w:ascii="Courier New" w:hAnsi="Courier New" w:cs="Courier New"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46">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32"/>
  </w:num>
  <w:num w:numId="13">
    <w:abstractNumId w:val="12"/>
  </w:num>
  <w:num w:numId="14">
    <w:abstractNumId w:val="20"/>
  </w:num>
  <w:num w:numId="15">
    <w:abstractNumId w:val="19"/>
  </w:num>
  <w:num w:numId="16">
    <w:abstractNumId w:val="15"/>
  </w:num>
  <w:num w:numId="17">
    <w:abstractNumId w:val="10"/>
  </w:num>
  <w:num w:numId="18">
    <w:abstractNumId w:val="37"/>
  </w:num>
  <w:num w:numId="19">
    <w:abstractNumId w:val="26"/>
  </w:num>
  <w:num w:numId="20">
    <w:abstractNumId w:val="38"/>
  </w:num>
  <w:num w:numId="21">
    <w:abstractNumId w:val="46"/>
  </w:num>
  <w:num w:numId="22">
    <w:abstractNumId w:val="16"/>
  </w:num>
  <w:num w:numId="23">
    <w:abstractNumId w:val="33"/>
  </w:num>
  <w:num w:numId="24">
    <w:abstractNumId w:val="29"/>
  </w:num>
  <w:num w:numId="25">
    <w:abstractNumId w:val="17"/>
  </w:num>
  <w:num w:numId="26">
    <w:abstractNumId w:val="27"/>
  </w:num>
  <w:num w:numId="27">
    <w:abstractNumId w:val="24"/>
  </w:num>
  <w:num w:numId="28">
    <w:abstractNumId w:val="36"/>
  </w:num>
  <w:num w:numId="29">
    <w:abstractNumId w:val="28"/>
  </w:num>
  <w:num w:numId="30">
    <w:abstractNumId w:val="13"/>
  </w:num>
  <w:num w:numId="31">
    <w:abstractNumId w:val="44"/>
  </w:num>
  <w:num w:numId="32">
    <w:abstractNumId w:val="30"/>
  </w:num>
  <w:num w:numId="33">
    <w:abstractNumId w:val="35"/>
  </w:num>
  <w:num w:numId="34">
    <w:abstractNumId w:val="11"/>
  </w:num>
  <w:num w:numId="35">
    <w:abstractNumId w:val="40"/>
  </w:num>
  <w:num w:numId="36">
    <w:abstractNumId w:val="21"/>
  </w:num>
  <w:num w:numId="37">
    <w:abstractNumId w:val="45"/>
  </w:num>
  <w:num w:numId="38">
    <w:abstractNumId w:val="22"/>
  </w:num>
  <w:num w:numId="39">
    <w:abstractNumId w:val="42"/>
  </w:num>
  <w:num w:numId="40">
    <w:abstractNumId w:val="18"/>
  </w:num>
  <w:num w:numId="41">
    <w:abstractNumId w:val="34"/>
  </w:num>
  <w:num w:numId="42">
    <w:abstractNumId w:val="31"/>
  </w:num>
  <w:num w:numId="43">
    <w:abstractNumId w:val="23"/>
  </w:num>
  <w:num w:numId="44">
    <w:abstractNumId w:val="43"/>
  </w:num>
  <w:num w:numId="45">
    <w:abstractNumId w:val="39"/>
  </w:num>
  <w:num w:numId="46">
    <w:abstractNumId w:val="25"/>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932"/>
    <w:rsid w:val="00003715"/>
    <w:rsid w:val="00003CF0"/>
    <w:rsid w:val="000044D8"/>
    <w:rsid w:val="000057DB"/>
    <w:rsid w:val="00006EC2"/>
    <w:rsid w:val="000079F3"/>
    <w:rsid w:val="000106FA"/>
    <w:rsid w:val="00011805"/>
    <w:rsid w:val="000130D2"/>
    <w:rsid w:val="00014C57"/>
    <w:rsid w:val="000226F6"/>
    <w:rsid w:val="00022B98"/>
    <w:rsid w:val="00022BA1"/>
    <w:rsid w:val="00023E50"/>
    <w:rsid w:val="00026662"/>
    <w:rsid w:val="0002786F"/>
    <w:rsid w:val="0003073A"/>
    <w:rsid w:val="000320A8"/>
    <w:rsid w:val="0003260B"/>
    <w:rsid w:val="000328B1"/>
    <w:rsid w:val="00035727"/>
    <w:rsid w:val="00042159"/>
    <w:rsid w:val="000453FB"/>
    <w:rsid w:val="00046D1C"/>
    <w:rsid w:val="00047528"/>
    <w:rsid w:val="00050F8D"/>
    <w:rsid w:val="00052655"/>
    <w:rsid w:val="000600E5"/>
    <w:rsid w:val="00062E95"/>
    <w:rsid w:val="00066192"/>
    <w:rsid w:val="00066904"/>
    <w:rsid w:val="000677C5"/>
    <w:rsid w:val="00070E65"/>
    <w:rsid w:val="000773A2"/>
    <w:rsid w:val="000775B7"/>
    <w:rsid w:val="00077FE8"/>
    <w:rsid w:val="0008161B"/>
    <w:rsid w:val="00081D0B"/>
    <w:rsid w:val="00083EC4"/>
    <w:rsid w:val="00084066"/>
    <w:rsid w:val="000843C2"/>
    <w:rsid w:val="0008605E"/>
    <w:rsid w:val="0009076D"/>
    <w:rsid w:val="00090F12"/>
    <w:rsid w:val="00091546"/>
    <w:rsid w:val="00095C44"/>
    <w:rsid w:val="00095EB5"/>
    <w:rsid w:val="00096D3D"/>
    <w:rsid w:val="000A3652"/>
    <w:rsid w:val="000A3AD4"/>
    <w:rsid w:val="000A4EFB"/>
    <w:rsid w:val="000A519C"/>
    <w:rsid w:val="000A74E0"/>
    <w:rsid w:val="000B2F79"/>
    <w:rsid w:val="000B586B"/>
    <w:rsid w:val="000B64D3"/>
    <w:rsid w:val="000B78FC"/>
    <w:rsid w:val="000C3B5F"/>
    <w:rsid w:val="000C4122"/>
    <w:rsid w:val="000D1471"/>
    <w:rsid w:val="000D3F1A"/>
    <w:rsid w:val="000D569E"/>
    <w:rsid w:val="000D585C"/>
    <w:rsid w:val="000E23C2"/>
    <w:rsid w:val="000E29F5"/>
    <w:rsid w:val="000F013A"/>
    <w:rsid w:val="000F1DF1"/>
    <w:rsid w:val="000F3789"/>
    <w:rsid w:val="000F5043"/>
    <w:rsid w:val="000F607C"/>
    <w:rsid w:val="000F7CCA"/>
    <w:rsid w:val="0010073F"/>
    <w:rsid w:val="001037E9"/>
    <w:rsid w:val="0010462C"/>
    <w:rsid w:val="0011165A"/>
    <w:rsid w:val="00112357"/>
    <w:rsid w:val="00114933"/>
    <w:rsid w:val="00114E30"/>
    <w:rsid w:val="00120695"/>
    <w:rsid w:val="001215C7"/>
    <w:rsid w:val="00123F51"/>
    <w:rsid w:val="001264FE"/>
    <w:rsid w:val="00130DE2"/>
    <w:rsid w:val="001377C6"/>
    <w:rsid w:val="001449ED"/>
    <w:rsid w:val="00145E29"/>
    <w:rsid w:val="00146F25"/>
    <w:rsid w:val="0015023D"/>
    <w:rsid w:val="00153BDD"/>
    <w:rsid w:val="0016638D"/>
    <w:rsid w:val="001704BD"/>
    <w:rsid w:val="00170D9E"/>
    <w:rsid w:val="00172FDB"/>
    <w:rsid w:val="0017596E"/>
    <w:rsid w:val="00176DF1"/>
    <w:rsid w:val="00176E76"/>
    <w:rsid w:val="00177E15"/>
    <w:rsid w:val="00191509"/>
    <w:rsid w:val="00192093"/>
    <w:rsid w:val="001A1E1F"/>
    <w:rsid w:val="001A4238"/>
    <w:rsid w:val="001B03AB"/>
    <w:rsid w:val="001B0F1A"/>
    <w:rsid w:val="001B5E75"/>
    <w:rsid w:val="001C0461"/>
    <w:rsid w:val="001C4B4E"/>
    <w:rsid w:val="001C7AB3"/>
    <w:rsid w:val="001D23AF"/>
    <w:rsid w:val="001D3B4A"/>
    <w:rsid w:val="001D4759"/>
    <w:rsid w:val="001D73FC"/>
    <w:rsid w:val="001D7643"/>
    <w:rsid w:val="001E0286"/>
    <w:rsid w:val="001E2BCF"/>
    <w:rsid w:val="001E5030"/>
    <w:rsid w:val="001E7C78"/>
    <w:rsid w:val="001F0058"/>
    <w:rsid w:val="001F0F2A"/>
    <w:rsid w:val="001F185F"/>
    <w:rsid w:val="001F1B2F"/>
    <w:rsid w:val="001F1B9C"/>
    <w:rsid w:val="001F73C3"/>
    <w:rsid w:val="0020002C"/>
    <w:rsid w:val="002017C2"/>
    <w:rsid w:val="002048DA"/>
    <w:rsid w:val="00210302"/>
    <w:rsid w:val="00211A03"/>
    <w:rsid w:val="0021211B"/>
    <w:rsid w:val="00213028"/>
    <w:rsid w:val="0021678D"/>
    <w:rsid w:val="00220F0E"/>
    <w:rsid w:val="00224F8A"/>
    <w:rsid w:val="002267E5"/>
    <w:rsid w:val="0023021E"/>
    <w:rsid w:val="002306F1"/>
    <w:rsid w:val="00232B16"/>
    <w:rsid w:val="00235C5A"/>
    <w:rsid w:val="00235DF7"/>
    <w:rsid w:val="00237ADB"/>
    <w:rsid w:val="0024030B"/>
    <w:rsid w:val="00243739"/>
    <w:rsid w:val="002502B0"/>
    <w:rsid w:val="0025404C"/>
    <w:rsid w:val="00254A23"/>
    <w:rsid w:val="002577A6"/>
    <w:rsid w:val="00257903"/>
    <w:rsid w:val="002608D9"/>
    <w:rsid w:val="0027294B"/>
    <w:rsid w:val="00272FC3"/>
    <w:rsid w:val="002739C4"/>
    <w:rsid w:val="0027547F"/>
    <w:rsid w:val="002770E5"/>
    <w:rsid w:val="002814A6"/>
    <w:rsid w:val="002841B1"/>
    <w:rsid w:val="002866AB"/>
    <w:rsid w:val="00287290"/>
    <w:rsid w:val="0029493A"/>
    <w:rsid w:val="002952EC"/>
    <w:rsid w:val="00295AB9"/>
    <w:rsid w:val="00296E81"/>
    <w:rsid w:val="002A0932"/>
    <w:rsid w:val="002A0BE9"/>
    <w:rsid w:val="002A3639"/>
    <w:rsid w:val="002A500E"/>
    <w:rsid w:val="002B0461"/>
    <w:rsid w:val="002B2CFD"/>
    <w:rsid w:val="002B656E"/>
    <w:rsid w:val="002C2357"/>
    <w:rsid w:val="002C286D"/>
    <w:rsid w:val="002C4FBF"/>
    <w:rsid w:val="002C5634"/>
    <w:rsid w:val="002C5E17"/>
    <w:rsid w:val="002C62B6"/>
    <w:rsid w:val="002C75D8"/>
    <w:rsid w:val="002C7705"/>
    <w:rsid w:val="002D0B3E"/>
    <w:rsid w:val="002D3B5A"/>
    <w:rsid w:val="002D7D01"/>
    <w:rsid w:val="002E12BC"/>
    <w:rsid w:val="002E28D6"/>
    <w:rsid w:val="002E4F2E"/>
    <w:rsid w:val="002E6C41"/>
    <w:rsid w:val="002E7F5C"/>
    <w:rsid w:val="002F1875"/>
    <w:rsid w:val="002F5008"/>
    <w:rsid w:val="003010C0"/>
    <w:rsid w:val="0030736D"/>
    <w:rsid w:val="0031131C"/>
    <w:rsid w:val="00313E62"/>
    <w:rsid w:val="00314D27"/>
    <w:rsid w:val="00320E63"/>
    <w:rsid w:val="00321318"/>
    <w:rsid w:val="0032174B"/>
    <w:rsid w:val="00322E55"/>
    <w:rsid w:val="003234A3"/>
    <w:rsid w:val="0033009B"/>
    <w:rsid w:val="00330492"/>
    <w:rsid w:val="00332A4E"/>
    <w:rsid w:val="003431DB"/>
    <w:rsid w:val="00343501"/>
    <w:rsid w:val="003507B4"/>
    <w:rsid w:val="003511EC"/>
    <w:rsid w:val="00351AE4"/>
    <w:rsid w:val="0035207A"/>
    <w:rsid w:val="00353FBC"/>
    <w:rsid w:val="00356F35"/>
    <w:rsid w:val="00361112"/>
    <w:rsid w:val="00364272"/>
    <w:rsid w:val="00364657"/>
    <w:rsid w:val="003653F6"/>
    <w:rsid w:val="0036579D"/>
    <w:rsid w:val="00365A54"/>
    <w:rsid w:val="003709C2"/>
    <w:rsid w:val="00380965"/>
    <w:rsid w:val="00380D9B"/>
    <w:rsid w:val="00380DCC"/>
    <w:rsid w:val="00383098"/>
    <w:rsid w:val="003837CD"/>
    <w:rsid w:val="003838FC"/>
    <w:rsid w:val="0038518E"/>
    <w:rsid w:val="00386D06"/>
    <w:rsid w:val="003923A4"/>
    <w:rsid w:val="00394FF4"/>
    <w:rsid w:val="00395D79"/>
    <w:rsid w:val="00397BA7"/>
    <w:rsid w:val="003A161A"/>
    <w:rsid w:val="003A1E3A"/>
    <w:rsid w:val="003A208D"/>
    <w:rsid w:val="003A5C0B"/>
    <w:rsid w:val="003B0196"/>
    <w:rsid w:val="003B1648"/>
    <w:rsid w:val="003B66F4"/>
    <w:rsid w:val="003C1DC4"/>
    <w:rsid w:val="003C24F9"/>
    <w:rsid w:val="003C4C7C"/>
    <w:rsid w:val="003C569F"/>
    <w:rsid w:val="003D371A"/>
    <w:rsid w:val="003D4775"/>
    <w:rsid w:val="003D4975"/>
    <w:rsid w:val="003D685E"/>
    <w:rsid w:val="003E0DBD"/>
    <w:rsid w:val="003E14BF"/>
    <w:rsid w:val="003E2AF1"/>
    <w:rsid w:val="003E2EA9"/>
    <w:rsid w:val="003E5022"/>
    <w:rsid w:val="003F26D4"/>
    <w:rsid w:val="003F2763"/>
    <w:rsid w:val="003F35B2"/>
    <w:rsid w:val="003F58C5"/>
    <w:rsid w:val="003F5FA4"/>
    <w:rsid w:val="00404C6E"/>
    <w:rsid w:val="00411441"/>
    <w:rsid w:val="004144A2"/>
    <w:rsid w:val="00416C9D"/>
    <w:rsid w:val="004202F9"/>
    <w:rsid w:val="00422746"/>
    <w:rsid w:val="0042274F"/>
    <w:rsid w:val="00423509"/>
    <w:rsid w:val="00436160"/>
    <w:rsid w:val="00437797"/>
    <w:rsid w:val="00437956"/>
    <w:rsid w:val="00443DF7"/>
    <w:rsid w:val="00450A48"/>
    <w:rsid w:val="00452516"/>
    <w:rsid w:val="00453DA4"/>
    <w:rsid w:val="00457414"/>
    <w:rsid w:val="00460C1A"/>
    <w:rsid w:val="00461476"/>
    <w:rsid w:val="00462CB2"/>
    <w:rsid w:val="00464AA9"/>
    <w:rsid w:val="00466186"/>
    <w:rsid w:val="00467CA0"/>
    <w:rsid w:val="00472B65"/>
    <w:rsid w:val="00474449"/>
    <w:rsid w:val="00486874"/>
    <w:rsid w:val="00487FE5"/>
    <w:rsid w:val="0049159A"/>
    <w:rsid w:val="00492A58"/>
    <w:rsid w:val="004A033C"/>
    <w:rsid w:val="004A2616"/>
    <w:rsid w:val="004A28AA"/>
    <w:rsid w:val="004A2AA6"/>
    <w:rsid w:val="004B3EB9"/>
    <w:rsid w:val="004B59BF"/>
    <w:rsid w:val="004C112F"/>
    <w:rsid w:val="004C3BCE"/>
    <w:rsid w:val="004C49E3"/>
    <w:rsid w:val="004C4D47"/>
    <w:rsid w:val="004C5C15"/>
    <w:rsid w:val="004C737F"/>
    <w:rsid w:val="004D2C38"/>
    <w:rsid w:val="004D34A2"/>
    <w:rsid w:val="004D630F"/>
    <w:rsid w:val="004D6CE4"/>
    <w:rsid w:val="004D73AB"/>
    <w:rsid w:val="004D7D20"/>
    <w:rsid w:val="004E3BFE"/>
    <w:rsid w:val="004E46C5"/>
    <w:rsid w:val="004E5966"/>
    <w:rsid w:val="004E6489"/>
    <w:rsid w:val="004F14EE"/>
    <w:rsid w:val="004F22B5"/>
    <w:rsid w:val="004F6EA1"/>
    <w:rsid w:val="004F70E7"/>
    <w:rsid w:val="004F7B96"/>
    <w:rsid w:val="00500644"/>
    <w:rsid w:val="00500D2A"/>
    <w:rsid w:val="00502F67"/>
    <w:rsid w:val="005071B7"/>
    <w:rsid w:val="00507819"/>
    <w:rsid w:val="00511997"/>
    <w:rsid w:val="00511D21"/>
    <w:rsid w:val="0051446F"/>
    <w:rsid w:val="00514FB4"/>
    <w:rsid w:val="005154CA"/>
    <w:rsid w:val="00516B8D"/>
    <w:rsid w:val="00520CA3"/>
    <w:rsid w:val="00530949"/>
    <w:rsid w:val="0053118D"/>
    <w:rsid w:val="005324D5"/>
    <w:rsid w:val="00532536"/>
    <w:rsid w:val="005330B4"/>
    <w:rsid w:val="0053500B"/>
    <w:rsid w:val="00536C0A"/>
    <w:rsid w:val="00537C36"/>
    <w:rsid w:val="00541440"/>
    <w:rsid w:val="005479A4"/>
    <w:rsid w:val="00550661"/>
    <w:rsid w:val="00552732"/>
    <w:rsid w:val="00556E27"/>
    <w:rsid w:val="00564069"/>
    <w:rsid w:val="0057166C"/>
    <w:rsid w:val="00571A82"/>
    <w:rsid w:val="00577157"/>
    <w:rsid w:val="00581479"/>
    <w:rsid w:val="005865BE"/>
    <w:rsid w:val="00586741"/>
    <w:rsid w:val="005874D0"/>
    <w:rsid w:val="005A0A60"/>
    <w:rsid w:val="005A0ECB"/>
    <w:rsid w:val="005A186B"/>
    <w:rsid w:val="005A1D17"/>
    <w:rsid w:val="005A3B25"/>
    <w:rsid w:val="005A5BD2"/>
    <w:rsid w:val="005A5C91"/>
    <w:rsid w:val="005A75EE"/>
    <w:rsid w:val="005B4F09"/>
    <w:rsid w:val="005B5FF7"/>
    <w:rsid w:val="005B763B"/>
    <w:rsid w:val="005B7E42"/>
    <w:rsid w:val="005C0C4B"/>
    <w:rsid w:val="005C586C"/>
    <w:rsid w:val="005C5EB3"/>
    <w:rsid w:val="005C766F"/>
    <w:rsid w:val="005D0A1B"/>
    <w:rsid w:val="005D0EC1"/>
    <w:rsid w:val="005D2C5A"/>
    <w:rsid w:val="005D7F4C"/>
    <w:rsid w:val="005E31EA"/>
    <w:rsid w:val="005E3C39"/>
    <w:rsid w:val="005E4E52"/>
    <w:rsid w:val="005E6770"/>
    <w:rsid w:val="005E7F63"/>
    <w:rsid w:val="005F091C"/>
    <w:rsid w:val="005F7206"/>
    <w:rsid w:val="006008B7"/>
    <w:rsid w:val="00605F72"/>
    <w:rsid w:val="00606C59"/>
    <w:rsid w:val="00611A4E"/>
    <w:rsid w:val="006120DD"/>
    <w:rsid w:val="006144A3"/>
    <w:rsid w:val="00617613"/>
    <w:rsid w:val="00623517"/>
    <w:rsid w:val="00623A3E"/>
    <w:rsid w:val="0062476A"/>
    <w:rsid w:val="006254BF"/>
    <w:rsid w:val="00625599"/>
    <w:rsid w:val="00627664"/>
    <w:rsid w:val="00630349"/>
    <w:rsid w:val="006312CC"/>
    <w:rsid w:val="006312E0"/>
    <w:rsid w:val="00633347"/>
    <w:rsid w:val="00635660"/>
    <w:rsid w:val="00640C9A"/>
    <w:rsid w:val="006457EA"/>
    <w:rsid w:val="00645BB3"/>
    <w:rsid w:val="006503E6"/>
    <w:rsid w:val="00650EA8"/>
    <w:rsid w:val="00651BB2"/>
    <w:rsid w:val="00652056"/>
    <w:rsid w:val="0065257C"/>
    <w:rsid w:val="006542BD"/>
    <w:rsid w:val="00654D87"/>
    <w:rsid w:val="00657C51"/>
    <w:rsid w:val="00660196"/>
    <w:rsid w:val="00660F40"/>
    <w:rsid w:val="00663C54"/>
    <w:rsid w:val="0066667D"/>
    <w:rsid w:val="006671E7"/>
    <w:rsid w:val="00673B52"/>
    <w:rsid w:val="00677CB3"/>
    <w:rsid w:val="006806FC"/>
    <w:rsid w:val="00682392"/>
    <w:rsid w:val="00683799"/>
    <w:rsid w:val="00684D38"/>
    <w:rsid w:val="00693ED3"/>
    <w:rsid w:val="00694BEB"/>
    <w:rsid w:val="0069632F"/>
    <w:rsid w:val="006964CE"/>
    <w:rsid w:val="006A3826"/>
    <w:rsid w:val="006A5274"/>
    <w:rsid w:val="006B0C5B"/>
    <w:rsid w:val="006B333E"/>
    <w:rsid w:val="006B711F"/>
    <w:rsid w:val="006D4226"/>
    <w:rsid w:val="006D6738"/>
    <w:rsid w:val="006D7C1D"/>
    <w:rsid w:val="006E018D"/>
    <w:rsid w:val="006E46AC"/>
    <w:rsid w:val="006E6CFA"/>
    <w:rsid w:val="006F4FF6"/>
    <w:rsid w:val="006F7567"/>
    <w:rsid w:val="007043A1"/>
    <w:rsid w:val="00704947"/>
    <w:rsid w:val="00704ADF"/>
    <w:rsid w:val="007050ED"/>
    <w:rsid w:val="00706162"/>
    <w:rsid w:val="00707CA9"/>
    <w:rsid w:val="00710C42"/>
    <w:rsid w:val="00710C7E"/>
    <w:rsid w:val="00715C22"/>
    <w:rsid w:val="00720853"/>
    <w:rsid w:val="00721B8A"/>
    <w:rsid w:val="00721D97"/>
    <w:rsid w:val="007252AF"/>
    <w:rsid w:val="00726FAA"/>
    <w:rsid w:val="00727198"/>
    <w:rsid w:val="00730698"/>
    <w:rsid w:val="00731534"/>
    <w:rsid w:val="00731C94"/>
    <w:rsid w:val="00740D39"/>
    <w:rsid w:val="00747632"/>
    <w:rsid w:val="0075075C"/>
    <w:rsid w:val="007507D0"/>
    <w:rsid w:val="00751FA7"/>
    <w:rsid w:val="00754D7D"/>
    <w:rsid w:val="00756271"/>
    <w:rsid w:val="0075667A"/>
    <w:rsid w:val="00756862"/>
    <w:rsid w:val="00756D22"/>
    <w:rsid w:val="00757037"/>
    <w:rsid w:val="00761683"/>
    <w:rsid w:val="007638FE"/>
    <w:rsid w:val="00763F5A"/>
    <w:rsid w:val="007643C0"/>
    <w:rsid w:val="0076521D"/>
    <w:rsid w:val="00775914"/>
    <w:rsid w:val="00776181"/>
    <w:rsid w:val="00782861"/>
    <w:rsid w:val="00786FC6"/>
    <w:rsid w:val="0079005A"/>
    <w:rsid w:val="00792112"/>
    <w:rsid w:val="00795DCB"/>
    <w:rsid w:val="00795F27"/>
    <w:rsid w:val="00796682"/>
    <w:rsid w:val="00796B24"/>
    <w:rsid w:val="007A3CAE"/>
    <w:rsid w:val="007A7CDE"/>
    <w:rsid w:val="007B0097"/>
    <w:rsid w:val="007B2145"/>
    <w:rsid w:val="007B4AC6"/>
    <w:rsid w:val="007B5132"/>
    <w:rsid w:val="007B5B3B"/>
    <w:rsid w:val="007B77AC"/>
    <w:rsid w:val="007C394E"/>
    <w:rsid w:val="007C465D"/>
    <w:rsid w:val="007C6774"/>
    <w:rsid w:val="007C6A1E"/>
    <w:rsid w:val="007C6F9E"/>
    <w:rsid w:val="007D2A18"/>
    <w:rsid w:val="007D3908"/>
    <w:rsid w:val="007D3B09"/>
    <w:rsid w:val="007D6F67"/>
    <w:rsid w:val="007E6849"/>
    <w:rsid w:val="007F08DE"/>
    <w:rsid w:val="007F2966"/>
    <w:rsid w:val="007F45E3"/>
    <w:rsid w:val="007F538D"/>
    <w:rsid w:val="007F5A86"/>
    <w:rsid w:val="007F79F4"/>
    <w:rsid w:val="008002A0"/>
    <w:rsid w:val="00800BF2"/>
    <w:rsid w:val="00801372"/>
    <w:rsid w:val="00802E50"/>
    <w:rsid w:val="008045BA"/>
    <w:rsid w:val="00806396"/>
    <w:rsid w:val="00806A50"/>
    <w:rsid w:val="00810EEE"/>
    <w:rsid w:val="00812F6C"/>
    <w:rsid w:val="00814C4A"/>
    <w:rsid w:val="00815869"/>
    <w:rsid w:val="0082400E"/>
    <w:rsid w:val="008246E8"/>
    <w:rsid w:val="00825A06"/>
    <w:rsid w:val="00827B0E"/>
    <w:rsid w:val="00834820"/>
    <w:rsid w:val="008350AF"/>
    <w:rsid w:val="00843097"/>
    <w:rsid w:val="00843CAD"/>
    <w:rsid w:val="008449F3"/>
    <w:rsid w:val="00846B00"/>
    <w:rsid w:val="00847C27"/>
    <w:rsid w:val="0085201E"/>
    <w:rsid w:val="008521D4"/>
    <w:rsid w:val="00852428"/>
    <w:rsid w:val="008535A5"/>
    <w:rsid w:val="008629DF"/>
    <w:rsid w:val="00862B90"/>
    <w:rsid w:val="008641D7"/>
    <w:rsid w:val="00866DE7"/>
    <w:rsid w:val="00870E4F"/>
    <w:rsid w:val="00871513"/>
    <w:rsid w:val="00871EEF"/>
    <w:rsid w:val="008725B5"/>
    <w:rsid w:val="008772A1"/>
    <w:rsid w:val="008814D4"/>
    <w:rsid w:val="00892370"/>
    <w:rsid w:val="0089419B"/>
    <w:rsid w:val="008A54A8"/>
    <w:rsid w:val="008B01CA"/>
    <w:rsid w:val="008B2417"/>
    <w:rsid w:val="008B25E6"/>
    <w:rsid w:val="008B2C91"/>
    <w:rsid w:val="008B4937"/>
    <w:rsid w:val="008B6910"/>
    <w:rsid w:val="008C337D"/>
    <w:rsid w:val="008C3FE7"/>
    <w:rsid w:val="008C5292"/>
    <w:rsid w:val="008D0136"/>
    <w:rsid w:val="008D0A1D"/>
    <w:rsid w:val="008D0BD6"/>
    <w:rsid w:val="008D3351"/>
    <w:rsid w:val="008D3A9F"/>
    <w:rsid w:val="008D61F6"/>
    <w:rsid w:val="008D67FE"/>
    <w:rsid w:val="008F0292"/>
    <w:rsid w:val="008F6A5F"/>
    <w:rsid w:val="00900EA9"/>
    <w:rsid w:val="0090115C"/>
    <w:rsid w:val="00901AD4"/>
    <w:rsid w:val="00907BDA"/>
    <w:rsid w:val="00907BF8"/>
    <w:rsid w:val="00907D8A"/>
    <w:rsid w:val="00913A52"/>
    <w:rsid w:val="00914F0B"/>
    <w:rsid w:val="009161C4"/>
    <w:rsid w:val="009170FF"/>
    <w:rsid w:val="00922314"/>
    <w:rsid w:val="00926E02"/>
    <w:rsid w:val="0092735B"/>
    <w:rsid w:val="009313D3"/>
    <w:rsid w:val="00931B98"/>
    <w:rsid w:val="00932277"/>
    <w:rsid w:val="00932C5C"/>
    <w:rsid w:val="00940D51"/>
    <w:rsid w:val="00943757"/>
    <w:rsid w:val="00943854"/>
    <w:rsid w:val="00950E76"/>
    <w:rsid w:val="00951C7B"/>
    <w:rsid w:val="009546FD"/>
    <w:rsid w:val="009554B8"/>
    <w:rsid w:val="00956A66"/>
    <w:rsid w:val="009577BF"/>
    <w:rsid w:val="009612F0"/>
    <w:rsid w:val="00961D22"/>
    <w:rsid w:val="009621A2"/>
    <w:rsid w:val="00964257"/>
    <w:rsid w:val="00964AEB"/>
    <w:rsid w:val="00967837"/>
    <w:rsid w:val="00967D95"/>
    <w:rsid w:val="00972033"/>
    <w:rsid w:val="00972767"/>
    <w:rsid w:val="00985363"/>
    <w:rsid w:val="0098546F"/>
    <w:rsid w:val="00987C4D"/>
    <w:rsid w:val="00990C3C"/>
    <w:rsid w:val="0099276B"/>
    <w:rsid w:val="009968B1"/>
    <w:rsid w:val="009A1670"/>
    <w:rsid w:val="009A2B11"/>
    <w:rsid w:val="009A47A3"/>
    <w:rsid w:val="009B0030"/>
    <w:rsid w:val="009B18B4"/>
    <w:rsid w:val="009C006D"/>
    <w:rsid w:val="009C1039"/>
    <w:rsid w:val="009C3873"/>
    <w:rsid w:val="009C4444"/>
    <w:rsid w:val="009C5D48"/>
    <w:rsid w:val="009C6BDF"/>
    <w:rsid w:val="009C7350"/>
    <w:rsid w:val="009D5780"/>
    <w:rsid w:val="009D6D84"/>
    <w:rsid w:val="009D73F9"/>
    <w:rsid w:val="009D79DF"/>
    <w:rsid w:val="009E263A"/>
    <w:rsid w:val="009E59D4"/>
    <w:rsid w:val="009E5BEA"/>
    <w:rsid w:val="009E63C2"/>
    <w:rsid w:val="009F0C69"/>
    <w:rsid w:val="009F1940"/>
    <w:rsid w:val="009F19C2"/>
    <w:rsid w:val="009F223B"/>
    <w:rsid w:val="009F23E2"/>
    <w:rsid w:val="009F2467"/>
    <w:rsid w:val="009F5BCC"/>
    <w:rsid w:val="009F6D81"/>
    <w:rsid w:val="00A02C21"/>
    <w:rsid w:val="00A02D37"/>
    <w:rsid w:val="00A05159"/>
    <w:rsid w:val="00A129E6"/>
    <w:rsid w:val="00A12EF9"/>
    <w:rsid w:val="00A14838"/>
    <w:rsid w:val="00A222E7"/>
    <w:rsid w:val="00A265A3"/>
    <w:rsid w:val="00A30287"/>
    <w:rsid w:val="00A368BB"/>
    <w:rsid w:val="00A369D3"/>
    <w:rsid w:val="00A373F2"/>
    <w:rsid w:val="00A44E27"/>
    <w:rsid w:val="00A51767"/>
    <w:rsid w:val="00A5306D"/>
    <w:rsid w:val="00A54A1E"/>
    <w:rsid w:val="00A54C2F"/>
    <w:rsid w:val="00A54FBB"/>
    <w:rsid w:val="00A56CCD"/>
    <w:rsid w:val="00A6323F"/>
    <w:rsid w:val="00A65413"/>
    <w:rsid w:val="00A667D8"/>
    <w:rsid w:val="00A67030"/>
    <w:rsid w:val="00A71C92"/>
    <w:rsid w:val="00A777D7"/>
    <w:rsid w:val="00A77F03"/>
    <w:rsid w:val="00A81005"/>
    <w:rsid w:val="00A81688"/>
    <w:rsid w:val="00A82729"/>
    <w:rsid w:val="00A87C28"/>
    <w:rsid w:val="00A87CA4"/>
    <w:rsid w:val="00A959D1"/>
    <w:rsid w:val="00A95A94"/>
    <w:rsid w:val="00A96E45"/>
    <w:rsid w:val="00AA10D7"/>
    <w:rsid w:val="00AA2365"/>
    <w:rsid w:val="00AA23A7"/>
    <w:rsid w:val="00AA490B"/>
    <w:rsid w:val="00AA61B7"/>
    <w:rsid w:val="00AA64E9"/>
    <w:rsid w:val="00AB0C81"/>
    <w:rsid w:val="00AB204E"/>
    <w:rsid w:val="00AB2885"/>
    <w:rsid w:val="00AB3265"/>
    <w:rsid w:val="00AB52C7"/>
    <w:rsid w:val="00AC0357"/>
    <w:rsid w:val="00AC13D7"/>
    <w:rsid w:val="00AC55F8"/>
    <w:rsid w:val="00AC6712"/>
    <w:rsid w:val="00AC6D12"/>
    <w:rsid w:val="00AD0D75"/>
    <w:rsid w:val="00AD385D"/>
    <w:rsid w:val="00AD3C46"/>
    <w:rsid w:val="00AD46FC"/>
    <w:rsid w:val="00AE0571"/>
    <w:rsid w:val="00AE2198"/>
    <w:rsid w:val="00AE2CF8"/>
    <w:rsid w:val="00AE37CF"/>
    <w:rsid w:val="00AE7A99"/>
    <w:rsid w:val="00AF68E4"/>
    <w:rsid w:val="00AF78B9"/>
    <w:rsid w:val="00B001E3"/>
    <w:rsid w:val="00B014AA"/>
    <w:rsid w:val="00B02D6D"/>
    <w:rsid w:val="00B04364"/>
    <w:rsid w:val="00B0526B"/>
    <w:rsid w:val="00B05C00"/>
    <w:rsid w:val="00B06C02"/>
    <w:rsid w:val="00B22615"/>
    <w:rsid w:val="00B25861"/>
    <w:rsid w:val="00B258EC"/>
    <w:rsid w:val="00B259F1"/>
    <w:rsid w:val="00B25A50"/>
    <w:rsid w:val="00B25DB1"/>
    <w:rsid w:val="00B30427"/>
    <w:rsid w:val="00B31A91"/>
    <w:rsid w:val="00B3207A"/>
    <w:rsid w:val="00B33879"/>
    <w:rsid w:val="00B36A39"/>
    <w:rsid w:val="00B37B81"/>
    <w:rsid w:val="00B41706"/>
    <w:rsid w:val="00B42B5E"/>
    <w:rsid w:val="00B4782D"/>
    <w:rsid w:val="00B52460"/>
    <w:rsid w:val="00B5634A"/>
    <w:rsid w:val="00B5686F"/>
    <w:rsid w:val="00B573F2"/>
    <w:rsid w:val="00B6178C"/>
    <w:rsid w:val="00B642A4"/>
    <w:rsid w:val="00B64BF5"/>
    <w:rsid w:val="00B664C3"/>
    <w:rsid w:val="00B743CE"/>
    <w:rsid w:val="00B800B7"/>
    <w:rsid w:val="00B802B3"/>
    <w:rsid w:val="00B807BC"/>
    <w:rsid w:val="00B81287"/>
    <w:rsid w:val="00B87A07"/>
    <w:rsid w:val="00B91165"/>
    <w:rsid w:val="00B91471"/>
    <w:rsid w:val="00B92A13"/>
    <w:rsid w:val="00B92F01"/>
    <w:rsid w:val="00B93661"/>
    <w:rsid w:val="00B94E58"/>
    <w:rsid w:val="00B97C3D"/>
    <w:rsid w:val="00BA468B"/>
    <w:rsid w:val="00BA667B"/>
    <w:rsid w:val="00BA7771"/>
    <w:rsid w:val="00BB0826"/>
    <w:rsid w:val="00BB2BEC"/>
    <w:rsid w:val="00BB45BA"/>
    <w:rsid w:val="00BC07B5"/>
    <w:rsid w:val="00BC7248"/>
    <w:rsid w:val="00BD16D1"/>
    <w:rsid w:val="00BD2F69"/>
    <w:rsid w:val="00BD4864"/>
    <w:rsid w:val="00BD5023"/>
    <w:rsid w:val="00BD5A0D"/>
    <w:rsid w:val="00BE33FA"/>
    <w:rsid w:val="00BF2D5F"/>
    <w:rsid w:val="00BF418F"/>
    <w:rsid w:val="00BF67D0"/>
    <w:rsid w:val="00C00422"/>
    <w:rsid w:val="00C02836"/>
    <w:rsid w:val="00C02CF3"/>
    <w:rsid w:val="00C02F4F"/>
    <w:rsid w:val="00C03255"/>
    <w:rsid w:val="00C03963"/>
    <w:rsid w:val="00C074C6"/>
    <w:rsid w:val="00C106A6"/>
    <w:rsid w:val="00C107D8"/>
    <w:rsid w:val="00C144B7"/>
    <w:rsid w:val="00C15971"/>
    <w:rsid w:val="00C1598A"/>
    <w:rsid w:val="00C2067D"/>
    <w:rsid w:val="00C20E92"/>
    <w:rsid w:val="00C237E9"/>
    <w:rsid w:val="00C27ACE"/>
    <w:rsid w:val="00C30550"/>
    <w:rsid w:val="00C3225B"/>
    <w:rsid w:val="00C3765D"/>
    <w:rsid w:val="00C41EF7"/>
    <w:rsid w:val="00C43052"/>
    <w:rsid w:val="00C46654"/>
    <w:rsid w:val="00C47971"/>
    <w:rsid w:val="00C507FC"/>
    <w:rsid w:val="00C51EF8"/>
    <w:rsid w:val="00C52D9D"/>
    <w:rsid w:val="00C53CB7"/>
    <w:rsid w:val="00C62D72"/>
    <w:rsid w:val="00C6727C"/>
    <w:rsid w:val="00C71BF0"/>
    <w:rsid w:val="00C71FEC"/>
    <w:rsid w:val="00C72976"/>
    <w:rsid w:val="00C73669"/>
    <w:rsid w:val="00C74878"/>
    <w:rsid w:val="00C752D3"/>
    <w:rsid w:val="00C824E0"/>
    <w:rsid w:val="00C8577A"/>
    <w:rsid w:val="00C875B8"/>
    <w:rsid w:val="00C878E2"/>
    <w:rsid w:val="00C9068D"/>
    <w:rsid w:val="00C90743"/>
    <w:rsid w:val="00C909D4"/>
    <w:rsid w:val="00C913A9"/>
    <w:rsid w:val="00CA246F"/>
    <w:rsid w:val="00CA541A"/>
    <w:rsid w:val="00CA5944"/>
    <w:rsid w:val="00CA778F"/>
    <w:rsid w:val="00CA7D54"/>
    <w:rsid w:val="00CA7E54"/>
    <w:rsid w:val="00CB0B26"/>
    <w:rsid w:val="00CB0F30"/>
    <w:rsid w:val="00CB1AD6"/>
    <w:rsid w:val="00CB20F2"/>
    <w:rsid w:val="00CB377F"/>
    <w:rsid w:val="00CB44E0"/>
    <w:rsid w:val="00CC1141"/>
    <w:rsid w:val="00CC3296"/>
    <w:rsid w:val="00CC4A1C"/>
    <w:rsid w:val="00CC553A"/>
    <w:rsid w:val="00CC6F7E"/>
    <w:rsid w:val="00CC7BBA"/>
    <w:rsid w:val="00CD0D0A"/>
    <w:rsid w:val="00CD3C7E"/>
    <w:rsid w:val="00CD4A69"/>
    <w:rsid w:val="00CD4AE6"/>
    <w:rsid w:val="00CD6ADA"/>
    <w:rsid w:val="00CE0484"/>
    <w:rsid w:val="00CE0A2D"/>
    <w:rsid w:val="00CE5B50"/>
    <w:rsid w:val="00CF2A06"/>
    <w:rsid w:val="00CF618D"/>
    <w:rsid w:val="00D03F77"/>
    <w:rsid w:val="00D13744"/>
    <w:rsid w:val="00D17990"/>
    <w:rsid w:val="00D22D1B"/>
    <w:rsid w:val="00D23DAF"/>
    <w:rsid w:val="00D24F5B"/>
    <w:rsid w:val="00D32357"/>
    <w:rsid w:val="00D32C05"/>
    <w:rsid w:val="00D35C68"/>
    <w:rsid w:val="00D35EF4"/>
    <w:rsid w:val="00D37E22"/>
    <w:rsid w:val="00D421C1"/>
    <w:rsid w:val="00D431A6"/>
    <w:rsid w:val="00D452CD"/>
    <w:rsid w:val="00D47604"/>
    <w:rsid w:val="00D52A91"/>
    <w:rsid w:val="00D544AD"/>
    <w:rsid w:val="00D54C68"/>
    <w:rsid w:val="00D57EBD"/>
    <w:rsid w:val="00D61095"/>
    <w:rsid w:val="00D616B2"/>
    <w:rsid w:val="00D61C9B"/>
    <w:rsid w:val="00D650F6"/>
    <w:rsid w:val="00D70532"/>
    <w:rsid w:val="00D714BE"/>
    <w:rsid w:val="00D72321"/>
    <w:rsid w:val="00D738AB"/>
    <w:rsid w:val="00D75B1D"/>
    <w:rsid w:val="00D76D22"/>
    <w:rsid w:val="00D77EF2"/>
    <w:rsid w:val="00D81DA0"/>
    <w:rsid w:val="00D83508"/>
    <w:rsid w:val="00D90569"/>
    <w:rsid w:val="00D92FA5"/>
    <w:rsid w:val="00D93FD1"/>
    <w:rsid w:val="00D96713"/>
    <w:rsid w:val="00DA4626"/>
    <w:rsid w:val="00DA4F15"/>
    <w:rsid w:val="00DA5E6A"/>
    <w:rsid w:val="00DA68B5"/>
    <w:rsid w:val="00DB1784"/>
    <w:rsid w:val="00DB2855"/>
    <w:rsid w:val="00DB66B0"/>
    <w:rsid w:val="00DB6AE9"/>
    <w:rsid w:val="00DC26FF"/>
    <w:rsid w:val="00DC3917"/>
    <w:rsid w:val="00DC5691"/>
    <w:rsid w:val="00DC577C"/>
    <w:rsid w:val="00DC57B3"/>
    <w:rsid w:val="00DD0694"/>
    <w:rsid w:val="00DD1A95"/>
    <w:rsid w:val="00DD1BF1"/>
    <w:rsid w:val="00DD41BF"/>
    <w:rsid w:val="00DD6625"/>
    <w:rsid w:val="00DE242C"/>
    <w:rsid w:val="00DE46FE"/>
    <w:rsid w:val="00DE69EF"/>
    <w:rsid w:val="00DE7932"/>
    <w:rsid w:val="00DF4092"/>
    <w:rsid w:val="00DF67D7"/>
    <w:rsid w:val="00DF6AAA"/>
    <w:rsid w:val="00DF6D19"/>
    <w:rsid w:val="00E0014C"/>
    <w:rsid w:val="00E01EA0"/>
    <w:rsid w:val="00E04206"/>
    <w:rsid w:val="00E07490"/>
    <w:rsid w:val="00E112F9"/>
    <w:rsid w:val="00E139E7"/>
    <w:rsid w:val="00E16CA7"/>
    <w:rsid w:val="00E178AA"/>
    <w:rsid w:val="00E2067D"/>
    <w:rsid w:val="00E20BFE"/>
    <w:rsid w:val="00E21546"/>
    <w:rsid w:val="00E21AFA"/>
    <w:rsid w:val="00E2263A"/>
    <w:rsid w:val="00E252D1"/>
    <w:rsid w:val="00E34726"/>
    <w:rsid w:val="00E40F67"/>
    <w:rsid w:val="00E43329"/>
    <w:rsid w:val="00E545D6"/>
    <w:rsid w:val="00E57FC1"/>
    <w:rsid w:val="00E61835"/>
    <w:rsid w:val="00E62020"/>
    <w:rsid w:val="00E622F5"/>
    <w:rsid w:val="00E6477D"/>
    <w:rsid w:val="00E65F33"/>
    <w:rsid w:val="00E70227"/>
    <w:rsid w:val="00E73D52"/>
    <w:rsid w:val="00E7616D"/>
    <w:rsid w:val="00E76262"/>
    <w:rsid w:val="00E83F1C"/>
    <w:rsid w:val="00E84300"/>
    <w:rsid w:val="00E87C9E"/>
    <w:rsid w:val="00E92FC0"/>
    <w:rsid w:val="00E976EB"/>
    <w:rsid w:val="00E9787C"/>
    <w:rsid w:val="00EA614A"/>
    <w:rsid w:val="00EB150D"/>
    <w:rsid w:val="00EB16B9"/>
    <w:rsid w:val="00EC059F"/>
    <w:rsid w:val="00EC0AA6"/>
    <w:rsid w:val="00EC0F67"/>
    <w:rsid w:val="00EC268E"/>
    <w:rsid w:val="00EC3E75"/>
    <w:rsid w:val="00ED0719"/>
    <w:rsid w:val="00ED5619"/>
    <w:rsid w:val="00ED6401"/>
    <w:rsid w:val="00EE2057"/>
    <w:rsid w:val="00EE2F3F"/>
    <w:rsid w:val="00EE38B1"/>
    <w:rsid w:val="00EE45A2"/>
    <w:rsid w:val="00EE514E"/>
    <w:rsid w:val="00EF1507"/>
    <w:rsid w:val="00EF15E7"/>
    <w:rsid w:val="00EF1B94"/>
    <w:rsid w:val="00EF262C"/>
    <w:rsid w:val="00EF4B39"/>
    <w:rsid w:val="00EF6B02"/>
    <w:rsid w:val="00F027A6"/>
    <w:rsid w:val="00F10602"/>
    <w:rsid w:val="00F11518"/>
    <w:rsid w:val="00F11ACE"/>
    <w:rsid w:val="00F13788"/>
    <w:rsid w:val="00F13E0B"/>
    <w:rsid w:val="00F140AA"/>
    <w:rsid w:val="00F156CB"/>
    <w:rsid w:val="00F1668A"/>
    <w:rsid w:val="00F16DD2"/>
    <w:rsid w:val="00F16E7C"/>
    <w:rsid w:val="00F242D1"/>
    <w:rsid w:val="00F24595"/>
    <w:rsid w:val="00F276BF"/>
    <w:rsid w:val="00F320B9"/>
    <w:rsid w:val="00F33235"/>
    <w:rsid w:val="00F34074"/>
    <w:rsid w:val="00F346D5"/>
    <w:rsid w:val="00F35427"/>
    <w:rsid w:val="00F36316"/>
    <w:rsid w:val="00F40131"/>
    <w:rsid w:val="00F40917"/>
    <w:rsid w:val="00F41801"/>
    <w:rsid w:val="00F42792"/>
    <w:rsid w:val="00F50D79"/>
    <w:rsid w:val="00F530BD"/>
    <w:rsid w:val="00F56891"/>
    <w:rsid w:val="00F604DC"/>
    <w:rsid w:val="00F60A34"/>
    <w:rsid w:val="00F61F2B"/>
    <w:rsid w:val="00F62451"/>
    <w:rsid w:val="00F6521C"/>
    <w:rsid w:val="00F6570D"/>
    <w:rsid w:val="00F670E5"/>
    <w:rsid w:val="00F71E55"/>
    <w:rsid w:val="00F723E2"/>
    <w:rsid w:val="00F72629"/>
    <w:rsid w:val="00F80185"/>
    <w:rsid w:val="00F80A3E"/>
    <w:rsid w:val="00F82017"/>
    <w:rsid w:val="00F825B4"/>
    <w:rsid w:val="00F847B2"/>
    <w:rsid w:val="00F8518F"/>
    <w:rsid w:val="00F9023A"/>
    <w:rsid w:val="00F910AD"/>
    <w:rsid w:val="00F91186"/>
    <w:rsid w:val="00F91495"/>
    <w:rsid w:val="00F95056"/>
    <w:rsid w:val="00F97575"/>
    <w:rsid w:val="00F97CA5"/>
    <w:rsid w:val="00FA1841"/>
    <w:rsid w:val="00FA1D32"/>
    <w:rsid w:val="00FA20A4"/>
    <w:rsid w:val="00FA5F2B"/>
    <w:rsid w:val="00FB1369"/>
    <w:rsid w:val="00FB19D5"/>
    <w:rsid w:val="00FB4C06"/>
    <w:rsid w:val="00FB5729"/>
    <w:rsid w:val="00FB5EFD"/>
    <w:rsid w:val="00FC0A77"/>
    <w:rsid w:val="00FC283A"/>
    <w:rsid w:val="00FC2DDB"/>
    <w:rsid w:val="00FC3F87"/>
    <w:rsid w:val="00FC5A31"/>
    <w:rsid w:val="00FD1F1D"/>
    <w:rsid w:val="00FD438F"/>
    <w:rsid w:val="00FD5D27"/>
    <w:rsid w:val="00FE0920"/>
    <w:rsid w:val="00FE13C8"/>
    <w:rsid w:val="00FE1AA7"/>
    <w:rsid w:val="00FE541E"/>
    <w:rsid w:val="00FE5CAB"/>
    <w:rsid w:val="00FE7986"/>
    <w:rsid w:val="00FF15F1"/>
    <w:rsid w:val="00FF4C53"/>
    <w:rsid w:val="00FF61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B05C00"/>
    <w:pPr>
      <w:ind w:left="720"/>
      <w:contextualSpacing/>
    </w:pPr>
  </w:style>
  <w:style w:type="character" w:styleId="BesuchterHyperlink">
    <w:name w:val="FollowedHyperlink"/>
    <w:basedOn w:val="Absatz-Standardschriftart"/>
    <w:uiPriority w:val="99"/>
    <w:semiHidden/>
    <w:unhideWhenUsed/>
    <w:rsid w:val="005A3B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B05C00"/>
    <w:pPr>
      <w:ind w:left="720"/>
      <w:contextualSpacing/>
    </w:pPr>
  </w:style>
  <w:style w:type="character" w:styleId="BesuchterHyperlink">
    <w:name w:val="FollowedHyperlink"/>
    <w:basedOn w:val="Absatz-Standardschriftart"/>
    <w:uiPriority w:val="99"/>
    <w:semiHidden/>
    <w:unhideWhenUsed/>
    <w:rsid w:val="005A3B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kofmp1/GraphVisualizer/tree/master/ProjectGraphVisualizer/doc" TargetMode="External"/><Relationship Id="rId47" Type="http://schemas.openxmlformats.org/officeDocument/2006/relationships/hyperlink" Target="http://de.wikipedia.org/wiki/Breitensuche"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hyperlink" Target="mailto:juergen.eckerle@bfh.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m9.ma.tum.de/Allgemeines/DijkstraCode"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en.wikipedia.org/wiki/Disjoint-set_data_structure" TargetMode="External"/><Relationship Id="rId10" Type="http://schemas.openxmlformats.org/officeDocument/2006/relationships/hyperlink" Target="mailto:kofmp1@bfh.ch" TargetMode="Externa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hyperlink" Target="http://jung.sourceforge.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htmlpreview.github.io/?https://github.com/kofmp1/GraphVisualizer/blob/master/ProjectGraphVisualizer/doc/apidocs/index.html" TargetMode="External"/><Relationship Id="rId48" Type="http://schemas.openxmlformats.org/officeDocument/2006/relationships/hyperlink" Target="http://en.wikipedia.org/wiki/Kruskal%27s_algorithm"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en.wikipedia.org/wiki/Depth-first_search" TargetMode="External"/><Relationship Id="rId20" Type="http://schemas.openxmlformats.org/officeDocument/2006/relationships/image" Target="media/image6.png"/><Relationship Id="rId41" Type="http://schemas.openxmlformats.org/officeDocument/2006/relationships/hyperlink" Target="https://github.com/kofmp1/GraphVisualize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ck%20Kofmel\AppData\Roaming\Microsoft\Templates\bfh\de_Thesisvorlage_mit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63097-440B-4A1E-B530-9FCB21FC1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1</Pages>
  <Words>5267</Words>
  <Characters>33183</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38374</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Kofmel</dc:creator>
  <cp:lastModifiedBy>Patrick Kofmel</cp:lastModifiedBy>
  <cp:revision>841</cp:revision>
  <cp:lastPrinted>2014-06-19T08:01:00Z</cp:lastPrinted>
  <dcterms:created xsi:type="dcterms:W3CDTF">2014-06-13T17:10:00Z</dcterms:created>
  <dcterms:modified xsi:type="dcterms:W3CDTF">2014-06-19T08:03:00Z</dcterms:modified>
</cp:coreProperties>
</file>